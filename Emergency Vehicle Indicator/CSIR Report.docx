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05"/>
      </w:tblGrid>
      <w:tr w:rsidR="004B7E44" w14:paraId="14B1E79E" w14:textId="77777777" w:rsidTr="004B7E44">
        <w:trPr>
          <w:trHeight w:val="2536"/>
        </w:trPr>
        <w:tc>
          <w:tcPr>
            <w:tcW w:w="8541" w:type="dxa"/>
            <w:tcBorders>
              <w:top w:val="nil"/>
              <w:left w:val="nil"/>
              <w:bottom w:val="nil"/>
              <w:right w:val="nil"/>
            </w:tcBorders>
          </w:tcPr>
          <w:p w14:paraId="1EC119BF" w14:textId="77777777" w:rsidR="004B7E44" w:rsidRDefault="004B7E44" w:rsidP="004B7E44">
            <w:r>
              <w:rPr>
                <w:noProof/>
              </w:rPr>
              <mc:AlternateContent>
                <mc:Choice Requires="wps">
                  <w:drawing>
                    <wp:inline distT="0" distB="0" distL="0" distR="0" wp14:anchorId="08B12133" wp14:editId="474DA322">
                      <wp:extent cx="5781822" cy="1506829"/>
                      <wp:effectExtent l="0" t="0" r="0" b="0"/>
                      <wp:docPr id="8" name="Text Box 8"/>
                      <wp:cNvGraphicFramePr/>
                      <a:graphic xmlns:a="http://schemas.openxmlformats.org/drawingml/2006/main">
                        <a:graphicData uri="http://schemas.microsoft.com/office/word/2010/wordprocessingShape">
                          <wps:wsp>
                            <wps:cNvSpPr txBox="1"/>
                            <wps:spPr>
                              <a:xfrm>
                                <a:off x="0" y="0"/>
                                <a:ext cx="5781822" cy="1506829"/>
                              </a:xfrm>
                              <a:prstGeom prst="rect">
                                <a:avLst/>
                              </a:prstGeom>
                              <a:noFill/>
                              <a:ln w="6350">
                                <a:noFill/>
                              </a:ln>
                            </wps:spPr>
                            <wps:txbx>
                              <w:txbxContent>
                                <w:p w14:paraId="611A39F8" w14:textId="7213C034" w:rsidR="00EA55E5" w:rsidRPr="002F7CC3" w:rsidRDefault="00EA55E5" w:rsidP="004B7E44">
                                  <w:pPr>
                                    <w:pStyle w:val="Title"/>
                                    <w:rPr>
                                      <w:lang w:val="en-IN"/>
                                    </w:rPr>
                                  </w:pPr>
                                  <w:r>
                                    <w:rPr>
                                      <w:lang w:val="en-IN"/>
                                    </w:rPr>
                                    <w:t>Emergency Vehicle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8B12133" id="_x0000_t202" coordsize="21600,21600" o:spt="202" path="m,l,21600r21600,l21600,xe">
                      <v:stroke joinstyle="miter"/>
                      <v:path gradientshapeok="t" o:connecttype="rect"/>
                    </v:shapetype>
                    <v:shape id="Text Box 8" o:spid="_x0000_s1026" type="#_x0000_t202" style="width:455.2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" filled="f" stroked="f" strokeweight=".5pt">
                      <v:textbox>
                        <w:txbxContent>
                          <w:p w14:paraId="611A39F8" w14:textId="7213C034" w:rsidR="00EA55E5" w:rsidRPr="002F7CC3" w:rsidRDefault="00EA55E5" w:rsidP="004B7E44">
                            <w:pPr>
                              <w:pStyle w:val="Title"/>
                              <w:rPr>
                                <w:lang w:val="en-IN"/>
                              </w:rPr>
                            </w:pPr>
                            <w:r>
                              <w:rPr>
                                <w:lang w:val="en-IN"/>
                              </w:rPr>
                              <w:t>Emergency Vehicle Indicator</w:t>
                            </w:r>
                          </w:p>
                        </w:txbxContent>
                      </v:textbox>
                      <w10:anchorlock/>
                    </v:shape>
                  </w:pict>
                </mc:Fallback>
              </mc:AlternateContent>
            </w:r>
          </w:p>
          <w:p w14:paraId="71056C81" w14:textId="77777777" w:rsidR="004B7E44" w:rsidRDefault="004B7E44" w:rsidP="004B7E44">
            <w:r>
              <w:rPr>
                <w:noProof/>
              </w:rPr>
              <mc:AlternateContent>
                <mc:Choice Requires="wps">
                  <w:drawing>
                    <wp:inline distT="0" distB="0" distL="0" distR="0" wp14:anchorId="30F6163F" wp14:editId="6BC04C3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EAC21C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782092F0" w14:textId="77777777" w:rsidR="004B7E44" w:rsidRDefault="004B7E44" w:rsidP="004B7E44">
            <w:r>
              <w:rPr>
                <w:noProof/>
              </w:rPr>
              <mc:AlternateContent>
                <mc:Choice Requires="wps">
                  <w:drawing>
                    <wp:inline distT="0" distB="0" distL="0" distR="0" wp14:anchorId="4B39F32A" wp14:editId="093269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C2B5B76" w14:textId="28A5C62F" w:rsidR="00EA55E5" w:rsidRPr="00E617C1" w:rsidRDefault="00EA55E5" w:rsidP="004B7E44">
                                  <w:pPr>
                                    <w:pStyle w:val="Subtitle"/>
                                    <w:rPr>
                                      <w:sz w:val="32"/>
                                      <w:szCs w:val="8"/>
                                      <w:lang w:val="en-IN"/>
                                    </w:rPr>
                                  </w:pPr>
                                  <w:r>
                                    <w:rPr>
                                      <w:sz w:val="32"/>
                                      <w:szCs w:val="8"/>
                                      <w:lang w:val="en-IN"/>
                                    </w:rPr>
                                    <w:t xml:space="preserve">By Manit Vig and Nishant </w:t>
                                  </w:r>
                                  <w:proofErr w:type="spellStart"/>
                                  <w:r>
                                    <w:rPr>
                                      <w:sz w:val="32"/>
                                      <w:szCs w:val="8"/>
                                      <w:lang w:val="en-IN"/>
                                    </w:rPr>
                                    <w:t>Chandna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39F32A"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0C2B5B76" w14:textId="28A5C62F" w:rsidR="00EA55E5" w:rsidRPr="00E617C1" w:rsidRDefault="00EA55E5" w:rsidP="004B7E44">
                            <w:pPr>
                              <w:pStyle w:val="Subtitle"/>
                              <w:rPr>
                                <w:sz w:val="32"/>
                                <w:szCs w:val="8"/>
                                <w:lang w:val="en-IN"/>
                              </w:rPr>
                            </w:pPr>
                            <w:r>
                              <w:rPr>
                                <w:sz w:val="32"/>
                                <w:szCs w:val="8"/>
                                <w:lang w:val="en-IN"/>
                              </w:rPr>
                              <w:t xml:space="preserve">By Manit Vig and Nishant </w:t>
                            </w:r>
                            <w:proofErr w:type="spellStart"/>
                            <w:r>
                              <w:rPr>
                                <w:sz w:val="32"/>
                                <w:szCs w:val="8"/>
                                <w:lang w:val="en-IN"/>
                              </w:rPr>
                              <w:t>Chandna</w:t>
                            </w:r>
                            <w:proofErr w:type="spellEnd"/>
                          </w:p>
                        </w:txbxContent>
                      </v:textbox>
                      <w10:anchorlock/>
                    </v:shape>
                  </w:pict>
                </mc:Fallback>
              </mc:AlternateContent>
            </w:r>
          </w:p>
        </w:tc>
      </w:tr>
      <w:tr w:rsidR="004B7E44" w14:paraId="23E406B2" w14:textId="77777777" w:rsidTr="004B7E44">
        <w:trPr>
          <w:trHeight w:val="3814"/>
        </w:trPr>
        <w:tc>
          <w:tcPr>
            <w:tcW w:w="8541" w:type="dxa"/>
            <w:tcBorders>
              <w:top w:val="nil"/>
              <w:left w:val="nil"/>
              <w:bottom w:val="nil"/>
              <w:right w:val="nil"/>
            </w:tcBorders>
            <w:vAlign w:val="bottom"/>
          </w:tcPr>
          <w:p w14:paraId="080F5791" w14:textId="77777777" w:rsidR="004B7E44" w:rsidRDefault="004B7E44" w:rsidP="004B7E44">
            <w:pPr>
              <w:rPr>
                <w:noProof/>
              </w:rPr>
            </w:pPr>
            <w:r>
              <w:rPr>
                <w:noProof/>
              </w:rPr>
              <mc:AlternateContent>
                <mc:Choice Requires="wps">
                  <w:drawing>
                    <wp:inline distT="0" distB="0" distL="0" distR="0" wp14:anchorId="6E1390A2" wp14:editId="7FA078C7">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6E19C0EE" w14:textId="0736744A" w:rsidR="00EA55E5" w:rsidRPr="002F7CC3" w:rsidRDefault="00EA55E5" w:rsidP="004B7E44">
                                  <w:pPr>
                                    <w:pStyle w:val="Heading1"/>
                                    <w:rPr>
                                      <w:lang w:val="en-IN"/>
                                    </w:rPr>
                                  </w:pPr>
                                  <w:r>
                                    <w:rPr>
                                      <w:lang w:val="en-IN"/>
                                    </w:rPr>
                                    <w:t>KIIT World School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1390A2"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6E19C0EE" w14:textId="0736744A" w:rsidR="00EA55E5" w:rsidRPr="002F7CC3" w:rsidRDefault="00EA55E5" w:rsidP="004B7E44">
                            <w:pPr>
                              <w:pStyle w:val="Heading1"/>
                              <w:rPr>
                                <w:lang w:val="en-IN"/>
                              </w:rPr>
                            </w:pPr>
                            <w:r>
                              <w:rPr>
                                <w:lang w:val="en-IN"/>
                              </w:rPr>
                              <w:t>KIIT World School</w:t>
                            </w:r>
                          </w:p>
                        </w:txbxContent>
                      </v:textbox>
                      <w10:anchorlock/>
                    </v:shape>
                  </w:pict>
                </mc:Fallback>
              </mc:AlternateContent>
            </w:r>
          </w:p>
          <w:p w14:paraId="4F9F0DDF" w14:textId="0AE525B7" w:rsidR="004B7E44" w:rsidRDefault="004B7E44" w:rsidP="004B7E44">
            <w:pPr>
              <w:rPr>
                <w:noProof/>
              </w:rPr>
            </w:pPr>
            <w:r>
              <w:rPr>
                <w:noProof/>
              </w:rPr>
              <mc:AlternateContent>
                <mc:Choice Requires="wps">
                  <w:drawing>
                    <wp:inline distT="0" distB="0" distL="0" distR="0" wp14:anchorId="4A467A14" wp14:editId="0CC640FD">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67BD67E3" w14:textId="1AE60BD3" w:rsidR="00EA55E5" w:rsidRPr="004B7E44" w:rsidRDefault="00EA55E5" w:rsidP="004B7E44">
                                  <w:r>
                                    <w:t>Zone – H4</w:t>
                                  </w:r>
                                </w:p>
                                <w:p w14:paraId="68474C99" w14:textId="730C5A35" w:rsidR="00EA55E5" w:rsidRPr="004B7E44" w:rsidRDefault="00EA55E5" w:rsidP="004B7E44">
                                  <w:r>
                                    <w:t>Pitampura, Delhi -110034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467A14"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67BD67E3" w14:textId="1AE60BD3" w:rsidR="00EA55E5" w:rsidRPr="004B7E44" w:rsidRDefault="00EA55E5" w:rsidP="004B7E44">
                            <w:r>
                              <w:t>Zone – H4</w:t>
                            </w:r>
                          </w:p>
                          <w:p w14:paraId="68474C99" w14:textId="730C5A35" w:rsidR="00EA55E5" w:rsidRPr="004B7E44" w:rsidRDefault="00EA55E5" w:rsidP="004B7E44">
                            <w:r>
                              <w:t>Pitampura, Delhi -110034</w:t>
                            </w:r>
                          </w:p>
                        </w:txbxContent>
                      </v:textbox>
                      <w10:anchorlock/>
                    </v:shape>
                  </w:pict>
                </mc:Fallback>
              </mc:AlternateContent>
            </w:r>
          </w:p>
        </w:tc>
      </w:tr>
    </w:tbl>
    <w:p w14:paraId="7DE1969A" w14:textId="22068036" w:rsidR="004B7E44" w:rsidRDefault="002F7CC3" w:rsidP="004B7E44">
      <w:r>
        <w:rPr>
          <w:noProof/>
        </w:rPr>
        <w:drawing>
          <wp:anchor distT="0" distB="0" distL="114300" distR="114300" simplePos="0" relativeHeight="251658240" behindDoc="1" locked="0" layoutInCell="1" allowOverlap="1" wp14:anchorId="7605A655" wp14:editId="2944B2B5">
            <wp:simplePos x="0" y="0"/>
            <wp:positionH relativeFrom="column">
              <wp:posOffset>-1595120</wp:posOffset>
            </wp:positionH>
            <wp:positionV relativeFrom="page">
              <wp:posOffset>63500</wp:posOffset>
            </wp:positionV>
            <wp:extent cx="13200380" cy="1004570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a:extLst>
                        <a:ext uri="{28A0092B-C50C-407E-A947-70E740481C1C}">
                          <a14:useLocalDpi xmlns:a14="http://schemas.microsoft.com/office/drawing/2010/main" val="0"/>
                        </a:ext>
                      </a:extLst>
                    </a:blip>
                    <a:stretch>
                      <a:fillRect/>
                    </a:stretch>
                  </pic:blipFill>
                  <pic:spPr>
                    <a:xfrm>
                      <a:off x="0" y="0"/>
                      <a:ext cx="13200380" cy="10045700"/>
                    </a:xfrm>
                    <a:prstGeom prst="rect">
                      <a:avLst/>
                    </a:prstGeom>
                  </pic:spPr>
                </pic:pic>
              </a:graphicData>
            </a:graphic>
            <wp14:sizeRelH relativeFrom="margin">
              <wp14:pctWidth>0</wp14:pctWidth>
            </wp14:sizeRelH>
            <wp14:sizeRelV relativeFrom="margin">
              <wp14:pctHeight>0</wp14:pctHeight>
            </wp14:sizeRelV>
          </wp:anchor>
        </w:drawing>
      </w:r>
      <w:r w:rsidR="004B7E44">
        <w:rPr>
          <w:noProof/>
        </w:rPr>
        <mc:AlternateContent>
          <mc:Choice Requires="wps">
            <w:drawing>
              <wp:anchor distT="0" distB="0" distL="114300" distR="114300" simplePos="0" relativeHeight="251659264" behindDoc="1" locked="0" layoutInCell="1" allowOverlap="1" wp14:anchorId="747801C1" wp14:editId="4C33EA6A">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E617F"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525B9E23" w14:textId="6E7157E7" w:rsidR="004B7E44" w:rsidRDefault="002F7CC3">
      <w:pPr>
        <w:spacing w:after="200"/>
      </w:pPr>
      <w:r w:rsidRPr="00D967AC">
        <w:rPr>
          <w:noProof/>
        </w:rPr>
        <w:drawing>
          <wp:anchor distT="0" distB="0" distL="114300" distR="114300" simplePos="0" relativeHeight="251660288" behindDoc="0" locked="0" layoutInCell="1" allowOverlap="1" wp14:anchorId="7A26B334" wp14:editId="281D813E">
            <wp:simplePos x="0" y="0"/>
            <wp:positionH relativeFrom="leftMargin">
              <wp:align>right</wp:align>
            </wp:positionH>
            <wp:positionV relativeFrom="paragraph">
              <wp:posOffset>5488305</wp:posOffset>
            </wp:positionV>
            <wp:extent cx="683260" cy="683260"/>
            <wp:effectExtent l="0" t="0" r="2540" b="254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3260" cy="683260"/>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14:paraId="4EFF6916" w14:textId="68DF8602" w:rsidR="004B7E44" w:rsidRDefault="00F33E30" w:rsidP="004B7E44">
      <w:pPr>
        <w:pStyle w:val="Heading3"/>
        <w:rPr>
          <w:b/>
          <w:i w:val="0"/>
          <w:sz w:val="52"/>
          <w:szCs w:val="52"/>
        </w:rPr>
      </w:pPr>
      <w:r w:rsidRPr="00F33E30">
        <w:rPr>
          <w:b/>
          <w:i w:val="0"/>
          <w:sz w:val="52"/>
          <w:szCs w:val="52"/>
        </w:rPr>
        <w:lastRenderedPageBreak/>
        <w:t>Introduction about the project</w:t>
      </w:r>
    </w:p>
    <w:p w14:paraId="3F76BA74" w14:textId="04BEC356" w:rsidR="00F33E30" w:rsidRDefault="00F33E30" w:rsidP="004B7E44">
      <w:pPr>
        <w:pStyle w:val="Heading3"/>
        <w:rPr>
          <w:b/>
          <w:i w:val="0"/>
          <w:sz w:val="52"/>
          <w:szCs w:val="52"/>
        </w:rPr>
      </w:pPr>
    </w:p>
    <w:p w14:paraId="25585E0F" w14:textId="08197E5E" w:rsidR="00F33E30" w:rsidRDefault="00F33E30" w:rsidP="00242EED">
      <w:pPr>
        <w:pStyle w:val="Heading3"/>
        <w:jc w:val="both"/>
        <w:rPr>
          <w:bCs/>
          <w:i w:val="0"/>
          <w:sz w:val="32"/>
          <w:szCs w:val="32"/>
        </w:rPr>
      </w:pPr>
      <w:r>
        <w:rPr>
          <w:bCs/>
          <w:i w:val="0"/>
          <w:sz w:val="32"/>
          <w:szCs w:val="32"/>
        </w:rPr>
        <w:t xml:space="preserve">As per the latest stats there are almost 6500 accidents each year involving ambulances and in the past ten years there had been around 31,600 accidents involving firetrucks out of which almost 60% to 70% were at the time of </w:t>
      </w:r>
      <w:r w:rsidR="00AE4D2F">
        <w:rPr>
          <w:bCs/>
          <w:i w:val="0"/>
          <w:sz w:val="32"/>
          <w:szCs w:val="32"/>
        </w:rPr>
        <w:t>emergency</w:t>
      </w:r>
      <w:r>
        <w:rPr>
          <w:bCs/>
          <w:i w:val="0"/>
          <w:sz w:val="32"/>
          <w:szCs w:val="32"/>
        </w:rPr>
        <w:t xml:space="preserve">, more than 5000 people </w:t>
      </w:r>
      <w:r w:rsidR="00E617C1">
        <w:rPr>
          <w:bCs/>
          <w:i w:val="0"/>
          <w:sz w:val="32"/>
          <w:szCs w:val="32"/>
        </w:rPr>
        <w:t>gets injured or die in accidents involving emergency vehicles.</w:t>
      </w:r>
    </w:p>
    <w:p w14:paraId="07022979" w14:textId="78FDB123" w:rsidR="00E617C1" w:rsidRDefault="00E617C1" w:rsidP="00242EED">
      <w:pPr>
        <w:pStyle w:val="Heading3"/>
        <w:jc w:val="both"/>
        <w:rPr>
          <w:bCs/>
          <w:i w:val="0"/>
          <w:sz w:val="32"/>
          <w:szCs w:val="32"/>
        </w:rPr>
      </w:pPr>
    </w:p>
    <w:p w14:paraId="37819609" w14:textId="5C0760E7" w:rsidR="00E617C1" w:rsidRDefault="00E617C1" w:rsidP="00242EED">
      <w:pPr>
        <w:pStyle w:val="Heading3"/>
        <w:jc w:val="both"/>
        <w:rPr>
          <w:bCs/>
          <w:i w:val="0"/>
          <w:sz w:val="32"/>
          <w:szCs w:val="32"/>
        </w:rPr>
      </w:pPr>
      <w:r>
        <w:rPr>
          <w:bCs/>
          <w:i w:val="0"/>
          <w:sz w:val="32"/>
          <w:szCs w:val="32"/>
        </w:rPr>
        <w:t xml:space="preserve">All these facts clearly state that emergency vehicles face a lot of problems while providing relief at times of an emergency making the </w:t>
      </w:r>
      <w:r w:rsidR="002A40CD">
        <w:rPr>
          <w:bCs/>
          <w:i w:val="0"/>
          <w:sz w:val="32"/>
          <w:szCs w:val="32"/>
        </w:rPr>
        <w:t xml:space="preserve">emergency service system </w:t>
      </w:r>
      <w:r>
        <w:rPr>
          <w:bCs/>
          <w:i w:val="0"/>
          <w:sz w:val="32"/>
          <w:szCs w:val="32"/>
        </w:rPr>
        <w:t>less efficient.</w:t>
      </w:r>
    </w:p>
    <w:p w14:paraId="6677A5D2" w14:textId="22290BA3" w:rsidR="00E617C1" w:rsidRDefault="00E617C1" w:rsidP="00242EED">
      <w:pPr>
        <w:pStyle w:val="Heading3"/>
        <w:jc w:val="both"/>
        <w:rPr>
          <w:bCs/>
          <w:i w:val="0"/>
          <w:sz w:val="32"/>
          <w:szCs w:val="32"/>
        </w:rPr>
      </w:pPr>
    </w:p>
    <w:p w14:paraId="1BB01E58" w14:textId="27E826C1" w:rsidR="00E617C1" w:rsidRDefault="00E617C1" w:rsidP="00242EED">
      <w:pPr>
        <w:pStyle w:val="Heading3"/>
        <w:jc w:val="both"/>
        <w:rPr>
          <w:bCs/>
          <w:i w:val="0"/>
          <w:sz w:val="32"/>
          <w:szCs w:val="32"/>
        </w:rPr>
      </w:pPr>
      <w:r>
        <w:rPr>
          <w:bCs/>
          <w:i w:val="0"/>
          <w:sz w:val="32"/>
          <w:szCs w:val="32"/>
        </w:rPr>
        <w:t>As per analysis more than 20% of patient deaths are blamed on delay of emergency vehicles due to traffic jams and more than 50% of vehicles get late because they can’t get their way out of traffic.</w:t>
      </w:r>
    </w:p>
    <w:p w14:paraId="10238CD7" w14:textId="3EDECC9A" w:rsidR="00E617C1" w:rsidRDefault="00E617C1" w:rsidP="00242EED">
      <w:pPr>
        <w:pStyle w:val="Heading3"/>
        <w:jc w:val="both"/>
        <w:rPr>
          <w:bCs/>
          <w:i w:val="0"/>
          <w:sz w:val="32"/>
          <w:szCs w:val="32"/>
        </w:rPr>
      </w:pPr>
    </w:p>
    <w:p w14:paraId="045C0824" w14:textId="7919230E" w:rsidR="00E617C1" w:rsidRDefault="00E617C1" w:rsidP="00242EED">
      <w:pPr>
        <w:pStyle w:val="Heading3"/>
        <w:jc w:val="both"/>
        <w:rPr>
          <w:b/>
          <w:i w:val="0"/>
          <w:sz w:val="32"/>
          <w:szCs w:val="32"/>
        </w:rPr>
      </w:pPr>
      <w:r>
        <w:rPr>
          <w:bCs/>
          <w:i w:val="0"/>
          <w:sz w:val="32"/>
          <w:szCs w:val="32"/>
        </w:rPr>
        <w:t>All this leading to major deaths and problems in country So, for this we have c</w:t>
      </w:r>
      <w:r w:rsidR="00C171C0">
        <w:rPr>
          <w:bCs/>
          <w:i w:val="0"/>
          <w:sz w:val="32"/>
          <w:szCs w:val="32"/>
        </w:rPr>
        <w:t>o</w:t>
      </w:r>
      <w:r>
        <w:rPr>
          <w:bCs/>
          <w:i w:val="0"/>
          <w:sz w:val="32"/>
          <w:szCs w:val="32"/>
        </w:rPr>
        <w:t xml:space="preserve">me up with a solution which we have named our </w:t>
      </w:r>
      <w:r w:rsidRPr="00E617C1">
        <w:rPr>
          <w:b/>
          <w:i w:val="0"/>
          <w:sz w:val="32"/>
          <w:szCs w:val="32"/>
        </w:rPr>
        <w:t>Emergency Vehicle Indicator</w:t>
      </w:r>
      <w:r>
        <w:rPr>
          <w:b/>
          <w:i w:val="0"/>
          <w:sz w:val="32"/>
          <w:szCs w:val="32"/>
        </w:rPr>
        <w:t>.</w:t>
      </w:r>
    </w:p>
    <w:p w14:paraId="0EB6B452" w14:textId="12306D7B" w:rsidR="00E617C1" w:rsidRDefault="00E617C1" w:rsidP="00242EED">
      <w:pPr>
        <w:pStyle w:val="Heading3"/>
        <w:jc w:val="both"/>
        <w:rPr>
          <w:b/>
          <w:i w:val="0"/>
          <w:sz w:val="32"/>
          <w:szCs w:val="32"/>
        </w:rPr>
      </w:pPr>
    </w:p>
    <w:p w14:paraId="66E4CA4B" w14:textId="515B409C" w:rsidR="00E617C1" w:rsidRDefault="00E617C1" w:rsidP="00242EED">
      <w:pPr>
        <w:pStyle w:val="Heading3"/>
        <w:jc w:val="both"/>
        <w:rPr>
          <w:bCs/>
          <w:i w:val="0"/>
          <w:sz w:val="32"/>
          <w:szCs w:val="32"/>
        </w:rPr>
      </w:pPr>
      <w:r>
        <w:rPr>
          <w:bCs/>
          <w:i w:val="0"/>
          <w:sz w:val="32"/>
          <w:szCs w:val="32"/>
        </w:rPr>
        <w:t>Basically</w:t>
      </w:r>
      <w:r w:rsidR="00C171C0">
        <w:rPr>
          <w:bCs/>
          <w:i w:val="0"/>
          <w:sz w:val="32"/>
          <w:szCs w:val="32"/>
        </w:rPr>
        <w:t>,</w:t>
      </w:r>
      <w:r>
        <w:rPr>
          <w:bCs/>
          <w:i w:val="0"/>
          <w:sz w:val="32"/>
          <w:szCs w:val="32"/>
        </w:rPr>
        <w:t xml:space="preserve"> it’s a tool which will indicate the traffic about an emergency vehicle approaching to them so that they can leave space for the ambulance or fire truck</w:t>
      </w:r>
      <w:r w:rsidR="00C171C0">
        <w:rPr>
          <w:bCs/>
          <w:i w:val="0"/>
          <w:sz w:val="32"/>
          <w:szCs w:val="32"/>
        </w:rPr>
        <w:t xml:space="preserve"> or police van</w:t>
      </w:r>
      <w:r>
        <w:rPr>
          <w:bCs/>
          <w:i w:val="0"/>
          <w:sz w:val="32"/>
          <w:szCs w:val="32"/>
        </w:rPr>
        <w:t xml:space="preserve"> </w:t>
      </w:r>
      <w:r w:rsidR="00242EED">
        <w:rPr>
          <w:bCs/>
          <w:i w:val="0"/>
          <w:sz w:val="32"/>
          <w:szCs w:val="32"/>
        </w:rPr>
        <w:t>to get their way out soon.</w:t>
      </w:r>
    </w:p>
    <w:p w14:paraId="3D1576A8" w14:textId="7B75CE8A" w:rsidR="00242EED" w:rsidRDefault="00242EED" w:rsidP="004B7E44">
      <w:pPr>
        <w:pStyle w:val="Heading3"/>
        <w:rPr>
          <w:bCs/>
          <w:i w:val="0"/>
          <w:sz w:val="32"/>
          <w:szCs w:val="32"/>
        </w:rPr>
      </w:pPr>
    </w:p>
    <w:p w14:paraId="71817738" w14:textId="0EC79F8D" w:rsidR="00242EED" w:rsidRDefault="00242EED" w:rsidP="004B7E44">
      <w:pPr>
        <w:pStyle w:val="Heading3"/>
        <w:rPr>
          <w:bCs/>
          <w:i w:val="0"/>
          <w:sz w:val="32"/>
          <w:szCs w:val="32"/>
        </w:rPr>
      </w:pPr>
    </w:p>
    <w:p w14:paraId="1B408F9C" w14:textId="16D20DAB" w:rsidR="00242EED" w:rsidRDefault="00242EED" w:rsidP="004B7E44">
      <w:pPr>
        <w:pStyle w:val="Heading3"/>
        <w:rPr>
          <w:bCs/>
          <w:i w:val="0"/>
          <w:sz w:val="32"/>
          <w:szCs w:val="32"/>
        </w:rPr>
      </w:pPr>
    </w:p>
    <w:p w14:paraId="1363233A" w14:textId="5D4B3432" w:rsidR="00242EED" w:rsidRDefault="00242EED" w:rsidP="004B7E44">
      <w:pPr>
        <w:pStyle w:val="Heading3"/>
        <w:rPr>
          <w:bCs/>
          <w:i w:val="0"/>
          <w:sz w:val="32"/>
          <w:szCs w:val="32"/>
        </w:rPr>
      </w:pPr>
    </w:p>
    <w:p w14:paraId="291E50FC" w14:textId="0B159FD4" w:rsidR="00242EED" w:rsidRDefault="00242EED" w:rsidP="004B7E44">
      <w:pPr>
        <w:pStyle w:val="Heading3"/>
        <w:rPr>
          <w:bCs/>
          <w:i w:val="0"/>
          <w:sz w:val="32"/>
          <w:szCs w:val="32"/>
        </w:rPr>
      </w:pPr>
    </w:p>
    <w:p w14:paraId="57A1380B" w14:textId="5EEFE865" w:rsidR="00242EED" w:rsidRDefault="00242EED" w:rsidP="004B7E44">
      <w:pPr>
        <w:pStyle w:val="Heading3"/>
        <w:rPr>
          <w:bCs/>
          <w:i w:val="0"/>
          <w:sz w:val="32"/>
          <w:szCs w:val="32"/>
        </w:rPr>
      </w:pPr>
    </w:p>
    <w:p w14:paraId="34B341D6" w14:textId="5BF16BBC" w:rsidR="00242EED" w:rsidRDefault="00242EED" w:rsidP="004B7E44">
      <w:pPr>
        <w:pStyle w:val="Heading3"/>
        <w:rPr>
          <w:bCs/>
          <w:i w:val="0"/>
          <w:sz w:val="32"/>
          <w:szCs w:val="32"/>
        </w:rPr>
      </w:pPr>
    </w:p>
    <w:p w14:paraId="57BEDF97" w14:textId="50948AF5" w:rsidR="00242EED" w:rsidRDefault="00242EED" w:rsidP="004B7E44">
      <w:pPr>
        <w:pStyle w:val="Heading3"/>
        <w:rPr>
          <w:bCs/>
          <w:i w:val="0"/>
          <w:sz w:val="32"/>
          <w:szCs w:val="32"/>
        </w:rPr>
      </w:pPr>
    </w:p>
    <w:p w14:paraId="6DA3B071" w14:textId="3BB4DE48" w:rsidR="00242EED" w:rsidRDefault="00242EED" w:rsidP="004B7E44">
      <w:pPr>
        <w:pStyle w:val="Heading3"/>
        <w:rPr>
          <w:bCs/>
          <w:i w:val="0"/>
          <w:sz w:val="32"/>
          <w:szCs w:val="32"/>
        </w:rPr>
      </w:pPr>
    </w:p>
    <w:p w14:paraId="24C0341E" w14:textId="7C9C3311" w:rsidR="00242EED" w:rsidRDefault="00242EED" w:rsidP="004B7E44">
      <w:pPr>
        <w:pStyle w:val="Heading3"/>
        <w:rPr>
          <w:bCs/>
          <w:i w:val="0"/>
          <w:sz w:val="32"/>
          <w:szCs w:val="32"/>
        </w:rPr>
      </w:pPr>
    </w:p>
    <w:p w14:paraId="0F602105" w14:textId="75DF6A72" w:rsidR="00242EED" w:rsidRDefault="00242EED" w:rsidP="004B7E44">
      <w:pPr>
        <w:pStyle w:val="Heading3"/>
        <w:rPr>
          <w:bCs/>
          <w:i w:val="0"/>
          <w:sz w:val="32"/>
          <w:szCs w:val="32"/>
        </w:rPr>
      </w:pPr>
    </w:p>
    <w:p w14:paraId="17038902" w14:textId="7DABD349" w:rsidR="00242EED" w:rsidRDefault="00242EED" w:rsidP="004B7E44">
      <w:pPr>
        <w:pStyle w:val="Heading3"/>
        <w:rPr>
          <w:bCs/>
          <w:i w:val="0"/>
          <w:sz w:val="32"/>
          <w:szCs w:val="32"/>
        </w:rPr>
      </w:pPr>
    </w:p>
    <w:p w14:paraId="43D59540" w14:textId="73CB8A4B" w:rsidR="00242EED" w:rsidRDefault="00242EED" w:rsidP="004B7E44">
      <w:pPr>
        <w:pStyle w:val="Heading3"/>
        <w:rPr>
          <w:bCs/>
          <w:i w:val="0"/>
          <w:sz w:val="32"/>
          <w:szCs w:val="32"/>
        </w:rPr>
      </w:pPr>
    </w:p>
    <w:p w14:paraId="08ACF134" w14:textId="0B25425E" w:rsidR="00242EED" w:rsidRDefault="00242EED" w:rsidP="004B7E44">
      <w:pPr>
        <w:pStyle w:val="Heading3"/>
        <w:rPr>
          <w:b/>
          <w:i w:val="0"/>
          <w:sz w:val="52"/>
          <w:szCs w:val="52"/>
        </w:rPr>
      </w:pPr>
      <w:r w:rsidRPr="00242EED">
        <w:rPr>
          <w:b/>
          <w:i w:val="0"/>
          <w:sz w:val="52"/>
          <w:szCs w:val="52"/>
        </w:rPr>
        <w:lastRenderedPageBreak/>
        <w:t>How is this done</w:t>
      </w:r>
      <w:r w:rsidR="005267D1">
        <w:rPr>
          <w:b/>
          <w:i w:val="0"/>
          <w:sz w:val="52"/>
          <w:szCs w:val="52"/>
        </w:rPr>
        <w:t>?</w:t>
      </w:r>
    </w:p>
    <w:p w14:paraId="4725E4FD" w14:textId="13CE99DA" w:rsidR="00242EED" w:rsidRDefault="00242EED" w:rsidP="004B7E44">
      <w:pPr>
        <w:pStyle w:val="Heading3"/>
        <w:rPr>
          <w:b/>
          <w:i w:val="0"/>
          <w:sz w:val="52"/>
          <w:szCs w:val="52"/>
        </w:rPr>
      </w:pPr>
    </w:p>
    <w:p w14:paraId="4E4C2D0A" w14:textId="5548257E" w:rsidR="00242EED" w:rsidRDefault="00242EED" w:rsidP="00EA55E5">
      <w:pPr>
        <w:pStyle w:val="Heading3"/>
        <w:jc w:val="both"/>
        <w:rPr>
          <w:bCs/>
          <w:i w:val="0"/>
          <w:sz w:val="32"/>
          <w:szCs w:val="32"/>
        </w:rPr>
      </w:pPr>
      <w:r>
        <w:rPr>
          <w:bCs/>
          <w:i w:val="0"/>
          <w:sz w:val="32"/>
          <w:szCs w:val="32"/>
        </w:rPr>
        <w:t xml:space="preserve">Our project first involves installation of a display board on all traffic signals of the region in which the system has to be set up. Then a </w:t>
      </w:r>
      <w:r w:rsidR="002A40CD">
        <w:rPr>
          <w:bCs/>
          <w:i w:val="0"/>
          <w:sz w:val="32"/>
          <w:szCs w:val="32"/>
        </w:rPr>
        <w:t>device</w:t>
      </w:r>
      <w:r>
        <w:rPr>
          <w:bCs/>
          <w:i w:val="0"/>
          <w:sz w:val="32"/>
          <w:szCs w:val="32"/>
        </w:rPr>
        <w:t xml:space="preserve"> would be installed in all the emergency vehicles of the region</w:t>
      </w:r>
      <w:r w:rsidR="002A40CD">
        <w:rPr>
          <w:bCs/>
          <w:i w:val="0"/>
          <w:sz w:val="32"/>
          <w:szCs w:val="32"/>
        </w:rPr>
        <w:t>.</w:t>
      </w:r>
      <w:r>
        <w:rPr>
          <w:bCs/>
          <w:i w:val="0"/>
          <w:sz w:val="32"/>
          <w:szCs w:val="32"/>
        </w:rPr>
        <w:t xml:space="preserve"> </w:t>
      </w:r>
      <w:r w:rsidR="002A40CD">
        <w:rPr>
          <w:bCs/>
          <w:i w:val="0"/>
          <w:sz w:val="32"/>
          <w:szCs w:val="32"/>
        </w:rPr>
        <w:t>T</w:t>
      </w:r>
      <w:r>
        <w:rPr>
          <w:bCs/>
          <w:i w:val="0"/>
          <w:sz w:val="32"/>
          <w:szCs w:val="32"/>
        </w:rPr>
        <w:t xml:space="preserve">he </w:t>
      </w:r>
      <w:r w:rsidR="002A40CD">
        <w:rPr>
          <w:bCs/>
          <w:i w:val="0"/>
          <w:sz w:val="32"/>
          <w:szCs w:val="32"/>
        </w:rPr>
        <w:t>device</w:t>
      </w:r>
      <w:r>
        <w:rPr>
          <w:bCs/>
          <w:i w:val="0"/>
          <w:sz w:val="32"/>
          <w:szCs w:val="32"/>
        </w:rPr>
        <w:t xml:space="preserve"> would be operated by the driver with a controller on the dash board of the vehicle.</w:t>
      </w:r>
    </w:p>
    <w:p w14:paraId="58EA30C5" w14:textId="77777777" w:rsidR="00242EED" w:rsidRDefault="00242EED" w:rsidP="004B7E44">
      <w:pPr>
        <w:pStyle w:val="Heading3"/>
        <w:rPr>
          <w:bCs/>
          <w:i w:val="0"/>
          <w:sz w:val="32"/>
          <w:szCs w:val="32"/>
        </w:rPr>
      </w:pPr>
    </w:p>
    <w:p w14:paraId="77F0EECC" w14:textId="6FE553B5" w:rsidR="00242EED" w:rsidRDefault="00242EED" w:rsidP="004B7E44">
      <w:pPr>
        <w:pStyle w:val="Heading3"/>
        <w:rPr>
          <w:b/>
          <w:i w:val="0"/>
          <w:sz w:val="52"/>
          <w:szCs w:val="52"/>
        </w:rPr>
      </w:pPr>
      <w:r w:rsidRPr="00242EED">
        <w:rPr>
          <w:b/>
          <w:i w:val="0"/>
          <w:sz w:val="52"/>
          <w:szCs w:val="52"/>
        </w:rPr>
        <w:t>Working of the indication system</w:t>
      </w:r>
    </w:p>
    <w:p w14:paraId="4BC934F9" w14:textId="010215CB" w:rsidR="00242EED" w:rsidRDefault="00242EED" w:rsidP="004B7E44">
      <w:pPr>
        <w:pStyle w:val="Heading3"/>
        <w:rPr>
          <w:bCs/>
          <w:i w:val="0"/>
          <w:sz w:val="32"/>
          <w:szCs w:val="32"/>
        </w:rPr>
      </w:pPr>
    </w:p>
    <w:p w14:paraId="4210D4BF" w14:textId="6F79AE4B" w:rsidR="0090258E" w:rsidRDefault="00242EED" w:rsidP="00EA55E5">
      <w:pPr>
        <w:pStyle w:val="Heading3"/>
        <w:jc w:val="both"/>
        <w:rPr>
          <w:bCs/>
          <w:i w:val="0"/>
          <w:sz w:val="32"/>
          <w:szCs w:val="32"/>
        </w:rPr>
      </w:pPr>
      <w:r>
        <w:rPr>
          <w:bCs/>
          <w:i w:val="0"/>
          <w:sz w:val="32"/>
          <w:szCs w:val="32"/>
        </w:rPr>
        <w:t xml:space="preserve">As soon the emergency vehicle will get an emergency call the would turn on </w:t>
      </w:r>
      <w:r w:rsidR="002A40CD">
        <w:rPr>
          <w:bCs/>
          <w:i w:val="0"/>
          <w:sz w:val="32"/>
          <w:szCs w:val="32"/>
        </w:rPr>
        <w:t>device</w:t>
      </w:r>
      <w:r>
        <w:rPr>
          <w:bCs/>
          <w:i w:val="0"/>
          <w:sz w:val="32"/>
          <w:szCs w:val="32"/>
        </w:rPr>
        <w:t xml:space="preserve"> with a button on the controller. The </w:t>
      </w:r>
      <w:r w:rsidR="002A40CD">
        <w:rPr>
          <w:bCs/>
          <w:i w:val="0"/>
          <w:sz w:val="32"/>
          <w:szCs w:val="32"/>
        </w:rPr>
        <w:t>device</w:t>
      </w:r>
      <w:r>
        <w:rPr>
          <w:bCs/>
          <w:i w:val="0"/>
          <w:sz w:val="32"/>
          <w:szCs w:val="32"/>
        </w:rPr>
        <w:t xml:space="preserve"> which we are talking about is actually a radio transmitter which will transmit radio waves</w:t>
      </w:r>
      <w:r w:rsidR="0090258E">
        <w:rPr>
          <w:bCs/>
          <w:i w:val="0"/>
          <w:sz w:val="32"/>
          <w:szCs w:val="32"/>
        </w:rPr>
        <w:t xml:space="preserve"> in a range of about 2 to 3 Km which would be carrying data of the longitude and latitude of the ambulance or fire truck which would be derived from a GPS module in the vehicle itself.</w:t>
      </w:r>
    </w:p>
    <w:p w14:paraId="188F0EFA" w14:textId="77777777" w:rsidR="0090258E" w:rsidRDefault="0090258E" w:rsidP="004B7E44">
      <w:pPr>
        <w:pStyle w:val="Heading3"/>
        <w:rPr>
          <w:bCs/>
          <w:i w:val="0"/>
          <w:sz w:val="32"/>
          <w:szCs w:val="32"/>
        </w:rPr>
      </w:pPr>
    </w:p>
    <w:p w14:paraId="480ABE59" w14:textId="69DE012E" w:rsidR="00242EED" w:rsidRDefault="0090258E" w:rsidP="00EA55E5">
      <w:pPr>
        <w:pStyle w:val="Heading3"/>
        <w:jc w:val="both"/>
        <w:rPr>
          <w:bCs/>
          <w:i w:val="0"/>
          <w:sz w:val="32"/>
          <w:szCs w:val="32"/>
        </w:rPr>
      </w:pPr>
      <w:r>
        <w:rPr>
          <w:bCs/>
          <w:i w:val="0"/>
          <w:sz w:val="32"/>
          <w:szCs w:val="32"/>
        </w:rPr>
        <w:t xml:space="preserve">When these waves would be received by the radio receiver on the nearby traffic signal it will calculate, with his </w:t>
      </w:r>
      <w:r w:rsidR="002A40CD">
        <w:rPr>
          <w:bCs/>
          <w:i w:val="0"/>
          <w:sz w:val="32"/>
          <w:szCs w:val="32"/>
        </w:rPr>
        <w:t>direction-finding</w:t>
      </w:r>
      <w:r>
        <w:rPr>
          <w:bCs/>
          <w:i w:val="0"/>
          <w:sz w:val="32"/>
          <w:szCs w:val="32"/>
        </w:rPr>
        <w:t xml:space="preserve"> algorithm, the direction</w:t>
      </w:r>
      <w:r w:rsidR="00242EED">
        <w:rPr>
          <w:bCs/>
          <w:i w:val="0"/>
          <w:sz w:val="32"/>
          <w:szCs w:val="32"/>
        </w:rPr>
        <w:t xml:space="preserve"> </w:t>
      </w:r>
      <w:r>
        <w:rPr>
          <w:bCs/>
          <w:i w:val="0"/>
          <w:sz w:val="32"/>
          <w:szCs w:val="32"/>
        </w:rPr>
        <w:t>from which the emergency vehicle is approaching and will soon turn the traffic lights to one green and three red lights, thus letting the traffic in path of the emergency vehicle clear</w:t>
      </w:r>
      <w:r w:rsidR="00BE6F38">
        <w:rPr>
          <w:bCs/>
          <w:i w:val="0"/>
          <w:sz w:val="32"/>
          <w:szCs w:val="32"/>
        </w:rPr>
        <w:t>ed</w:t>
      </w:r>
      <w:r>
        <w:rPr>
          <w:bCs/>
          <w:i w:val="0"/>
          <w:sz w:val="32"/>
          <w:szCs w:val="32"/>
        </w:rPr>
        <w:t xml:space="preserve"> out.</w:t>
      </w:r>
    </w:p>
    <w:p w14:paraId="0C430A3E" w14:textId="02EC9151" w:rsidR="008C71C0" w:rsidRDefault="008C71C0" w:rsidP="004B7E44">
      <w:pPr>
        <w:pStyle w:val="Heading3"/>
        <w:rPr>
          <w:bCs/>
          <w:i w:val="0"/>
          <w:sz w:val="32"/>
          <w:szCs w:val="32"/>
        </w:rPr>
      </w:pPr>
    </w:p>
    <w:p w14:paraId="488F8B05" w14:textId="16ECDD3F" w:rsidR="008C71C0" w:rsidRDefault="008C71C0" w:rsidP="004B7E44">
      <w:pPr>
        <w:pStyle w:val="Heading3"/>
        <w:rPr>
          <w:bCs/>
          <w:i w:val="0"/>
          <w:sz w:val="32"/>
          <w:szCs w:val="32"/>
        </w:rPr>
      </w:pPr>
      <w:r>
        <w:rPr>
          <w:bCs/>
          <w:i w:val="0"/>
          <w:noProof/>
          <w:sz w:val="32"/>
          <w:szCs w:val="32"/>
        </w:rPr>
        <w:drawing>
          <wp:inline distT="0" distB="0" distL="0" distR="0" wp14:anchorId="283082AC" wp14:editId="3EC5DE5B">
            <wp:extent cx="4800310" cy="2875547"/>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l_bann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8811" cy="3012427"/>
                    </a:xfrm>
                    <a:prstGeom prst="rect">
                      <a:avLst/>
                    </a:prstGeom>
                  </pic:spPr>
                </pic:pic>
              </a:graphicData>
            </a:graphic>
          </wp:inline>
        </w:drawing>
      </w:r>
    </w:p>
    <w:p w14:paraId="53125CD9" w14:textId="0280DF0E" w:rsidR="0090258E" w:rsidRDefault="0090258E" w:rsidP="004B7E44">
      <w:pPr>
        <w:pStyle w:val="Heading3"/>
        <w:rPr>
          <w:bCs/>
          <w:i w:val="0"/>
          <w:sz w:val="32"/>
          <w:szCs w:val="32"/>
        </w:rPr>
      </w:pPr>
    </w:p>
    <w:p w14:paraId="24F9D6FB" w14:textId="04E02ECF" w:rsidR="0090258E" w:rsidRDefault="0090258E" w:rsidP="008A6735">
      <w:pPr>
        <w:pStyle w:val="Heading3"/>
        <w:jc w:val="both"/>
        <w:rPr>
          <w:bCs/>
          <w:i w:val="0"/>
          <w:sz w:val="32"/>
          <w:szCs w:val="32"/>
        </w:rPr>
      </w:pPr>
      <w:r>
        <w:rPr>
          <w:bCs/>
          <w:i w:val="0"/>
          <w:sz w:val="32"/>
          <w:szCs w:val="32"/>
        </w:rPr>
        <w:lastRenderedPageBreak/>
        <w:t>Also</w:t>
      </w:r>
      <w:r w:rsidR="002A40CD">
        <w:rPr>
          <w:bCs/>
          <w:i w:val="0"/>
          <w:sz w:val="32"/>
          <w:szCs w:val="32"/>
        </w:rPr>
        <w:t>,</w:t>
      </w:r>
      <w:r>
        <w:rPr>
          <w:bCs/>
          <w:i w:val="0"/>
          <w:sz w:val="32"/>
          <w:szCs w:val="32"/>
        </w:rPr>
        <w:t xml:space="preserve"> it will turn on the display board which will indicate the drivers of other vehicles that an emergency vehicle is approaching and also its direction so that they drivers can let out way for the emergency vehicle</w:t>
      </w:r>
      <w:r w:rsidR="008C71C0">
        <w:rPr>
          <w:bCs/>
          <w:i w:val="0"/>
          <w:sz w:val="32"/>
          <w:szCs w:val="32"/>
        </w:rPr>
        <w:t>.</w:t>
      </w:r>
    </w:p>
    <w:p w14:paraId="0DB4ABCE" w14:textId="672FB847" w:rsidR="008C71C0" w:rsidRDefault="008C71C0" w:rsidP="008A6735">
      <w:pPr>
        <w:pStyle w:val="Heading3"/>
        <w:jc w:val="both"/>
        <w:rPr>
          <w:bCs/>
          <w:i w:val="0"/>
          <w:sz w:val="32"/>
          <w:szCs w:val="32"/>
        </w:rPr>
      </w:pPr>
    </w:p>
    <w:p w14:paraId="2CBD6FB5" w14:textId="33693C69" w:rsidR="008C71C0" w:rsidRDefault="008C71C0" w:rsidP="008A6735">
      <w:pPr>
        <w:pStyle w:val="Heading3"/>
        <w:jc w:val="both"/>
        <w:rPr>
          <w:bCs/>
          <w:i w:val="0"/>
          <w:sz w:val="32"/>
          <w:szCs w:val="32"/>
        </w:rPr>
      </w:pPr>
      <w:r>
        <w:rPr>
          <w:bCs/>
          <w:i w:val="0"/>
          <w:sz w:val="32"/>
          <w:szCs w:val="32"/>
        </w:rPr>
        <w:t>All this will make way clear for the emergency vehicles so that they can reach the victim</w:t>
      </w:r>
      <w:r w:rsidR="00DE3F27">
        <w:rPr>
          <w:bCs/>
          <w:i w:val="0"/>
          <w:sz w:val="32"/>
          <w:szCs w:val="32"/>
        </w:rPr>
        <w:t>’</w:t>
      </w:r>
      <w:r>
        <w:rPr>
          <w:bCs/>
          <w:i w:val="0"/>
          <w:sz w:val="32"/>
          <w:szCs w:val="32"/>
        </w:rPr>
        <w:t xml:space="preserve">s place as fast and soon as possible and reducing the number of deaths caused by delay or accident of emergency vehicles </w:t>
      </w:r>
    </w:p>
    <w:p w14:paraId="673F44FC" w14:textId="01466446" w:rsidR="00F34E1D" w:rsidRDefault="00F34E1D" w:rsidP="008A6735">
      <w:pPr>
        <w:pStyle w:val="Heading3"/>
        <w:jc w:val="both"/>
        <w:rPr>
          <w:bCs/>
          <w:i w:val="0"/>
          <w:sz w:val="32"/>
          <w:szCs w:val="32"/>
        </w:rPr>
      </w:pPr>
    </w:p>
    <w:p w14:paraId="0481740D" w14:textId="61520C8B" w:rsidR="00F34E1D" w:rsidRDefault="00F34E1D" w:rsidP="008A6735">
      <w:pPr>
        <w:pStyle w:val="Heading3"/>
        <w:jc w:val="both"/>
        <w:rPr>
          <w:b/>
          <w:i w:val="0"/>
          <w:sz w:val="52"/>
          <w:szCs w:val="52"/>
        </w:rPr>
      </w:pPr>
      <w:r w:rsidRPr="00F34E1D">
        <w:rPr>
          <w:b/>
          <w:i w:val="0"/>
          <w:sz w:val="52"/>
          <w:szCs w:val="52"/>
        </w:rPr>
        <w:t>Management of multiple emergency vehicles</w:t>
      </w:r>
    </w:p>
    <w:p w14:paraId="23B8271C" w14:textId="6AC12540" w:rsidR="00F34E1D" w:rsidRDefault="00F34E1D" w:rsidP="008A6735">
      <w:pPr>
        <w:pStyle w:val="Heading3"/>
        <w:jc w:val="both"/>
        <w:rPr>
          <w:b/>
          <w:i w:val="0"/>
          <w:sz w:val="52"/>
          <w:szCs w:val="52"/>
        </w:rPr>
      </w:pPr>
    </w:p>
    <w:p w14:paraId="1892D002" w14:textId="6230F526" w:rsidR="00F34E1D" w:rsidRDefault="00F34E1D" w:rsidP="008A6735">
      <w:pPr>
        <w:pStyle w:val="Heading3"/>
        <w:jc w:val="both"/>
        <w:rPr>
          <w:bCs/>
          <w:i w:val="0"/>
          <w:sz w:val="32"/>
          <w:szCs w:val="32"/>
        </w:rPr>
      </w:pPr>
      <w:r>
        <w:rPr>
          <w:bCs/>
          <w:i w:val="0"/>
          <w:sz w:val="32"/>
          <w:szCs w:val="32"/>
        </w:rPr>
        <w:t>There could be a special case when multiple emergency vehicles have to use the same road, so for that scenario we need a management feature to prevent kayos and accidents and for the same our solution is:</w:t>
      </w:r>
    </w:p>
    <w:p w14:paraId="0B39A526" w14:textId="3D815D53" w:rsidR="00F34E1D" w:rsidRDefault="00F34E1D" w:rsidP="008A6735">
      <w:pPr>
        <w:pStyle w:val="Heading3"/>
        <w:jc w:val="both"/>
        <w:rPr>
          <w:bCs/>
          <w:i w:val="0"/>
          <w:sz w:val="32"/>
          <w:szCs w:val="32"/>
        </w:rPr>
      </w:pPr>
    </w:p>
    <w:p w14:paraId="38D60F1E" w14:textId="181292E1" w:rsidR="00A81944" w:rsidRDefault="00F34E1D" w:rsidP="008A6735">
      <w:pPr>
        <w:pStyle w:val="Heading3"/>
        <w:jc w:val="both"/>
        <w:rPr>
          <w:bCs/>
          <w:i w:val="0"/>
          <w:sz w:val="32"/>
          <w:szCs w:val="32"/>
        </w:rPr>
      </w:pPr>
      <w:r>
        <w:rPr>
          <w:bCs/>
          <w:i w:val="0"/>
          <w:sz w:val="32"/>
          <w:szCs w:val="32"/>
        </w:rPr>
        <w:t>When the signal of an emergency vehicle would be received by the receiver on traffic signals</w:t>
      </w:r>
      <w:r w:rsidR="00A81944">
        <w:rPr>
          <w:bCs/>
          <w:i w:val="0"/>
          <w:sz w:val="32"/>
          <w:szCs w:val="32"/>
        </w:rPr>
        <w:t xml:space="preserve"> the microcontroller would also set the priority of the vehicle so the signal to be received first will get the first priority and in the order of that generated priority, which would be displayed on the display board, the emergency vehicles will proceed to in their path. In short when multiple vehicles would need to use the same road there will be a proper plan for their dispersal and they will proceed turn by turn according to the priority set, this will ensure the smooth movement of traffic when there are multiple emergency vehicles on the same road.</w:t>
      </w:r>
    </w:p>
    <w:p w14:paraId="3BA2EC90" w14:textId="77777777" w:rsidR="00F34E1D" w:rsidRDefault="00F34E1D" w:rsidP="008A6735">
      <w:pPr>
        <w:pStyle w:val="Heading3"/>
        <w:jc w:val="both"/>
        <w:rPr>
          <w:bCs/>
          <w:i w:val="0"/>
          <w:sz w:val="32"/>
          <w:szCs w:val="32"/>
        </w:rPr>
      </w:pPr>
    </w:p>
    <w:p w14:paraId="0EBEFE6A" w14:textId="53429034" w:rsidR="00F34E1D" w:rsidRPr="00F34E1D" w:rsidRDefault="00F34E1D" w:rsidP="008A6735">
      <w:pPr>
        <w:pStyle w:val="Heading3"/>
        <w:jc w:val="both"/>
        <w:rPr>
          <w:bCs/>
          <w:i w:val="0"/>
          <w:sz w:val="32"/>
          <w:szCs w:val="32"/>
        </w:rPr>
      </w:pPr>
      <w:r>
        <w:rPr>
          <w:bCs/>
          <w:i w:val="0"/>
          <w:sz w:val="32"/>
          <w:szCs w:val="32"/>
        </w:rPr>
        <w:t xml:space="preserve"> </w:t>
      </w:r>
    </w:p>
    <w:p w14:paraId="1481119F" w14:textId="2784CA9F" w:rsidR="008C71C0" w:rsidRDefault="008C71C0" w:rsidP="004B7E44">
      <w:pPr>
        <w:pStyle w:val="Heading3"/>
        <w:rPr>
          <w:bCs/>
          <w:i w:val="0"/>
          <w:sz w:val="32"/>
          <w:szCs w:val="32"/>
        </w:rPr>
      </w:pPr>
    </w:p>
    <w:p w14:paraId="2C5DFD78" w14:textId="52FBEEB9" w:rsidR="00DE3F27" w:rsidRDefault="00DE3F27" w:rsidP="004B7E44">
      <w:pPr>
        <w:pStyle w:val="Heading3"/>
        <w:rPr>
          <w:b/>
          <w:i w:val="0"/>
          <w:sz w:val="52"/>
          <w:szCs w:val="52"/>
        </w:rPr>
      </w:pPr>
      <w:r>
        <w:rPr>
          <w:b/>
          <w:i w:val="0"/>
          <w:sz w:val="52"/>
          <w:szCs w:val="52"/>
        </w:rPr>
        <w:t xml:space="preserve">Components to be used </w:t>
      </w:r>
    </w:p>
    <w:p w14:paraId="260220F3" w14:textId="3AB6D9C7" w:rsidR="00DE3F27" w:rsidRDefault="00DE3F27" w:rsidP="004B7E44">
      <w:pPr>
        <w:pStyle w:val="Heading3"/>
        <w:rPr>
          <w:b/>
          <w:i w:val="0"/>
          <w:sz w:val="52"/>
          <w:szCs w:val="52"/>
        </w:rPr>
      </w:pPr>
    </w:p>
    <w:p w14:paraId="13CD766C" w14:textId="00CA8C19" w:rsidR="00DE3F27" w:rsidRDefault="00DE3F27" w:rsidP="008A6735">
      <w:pPr>
        <w:pStyle w:val="Heading3"/>
        <w:numPr>
          <w:ilvl w:val="0"/>
          <w:numId w:val="1"/>
        </w:numPr>
        <w:jc w:val="both"/>
        <w:rPr>
          <w:bCs/>
          <w:i w:val="0"/>
          <w:sz w:val="32"/>
          <w:szCs w:val="32"/>
        </w:rPr>
      </w:pPr>
      <w:r>
        <w:rPr>
          <w:bCs/>
          <w:i w:val="0"/>
          <w:sz w:val="32"/>
          <w:szCs w:val="32"/>
        </w:rPr>
        <w:t>Arduino</w:t>
      </w:r>
      <w:r w:rsidR="00294A11">
        <w:rPr>
          <w:bCs/>
          <w:i w:val="0"/>
          <w:sz w:val="32"/>
          <w:szCs w:val="32"/>
        </w:rPr>
        <w:t xml:space="preserve"> or any other microcontroller</w:t>
      </w:r>
    </w:p>
    <w:p w14:paraId="5590FFC2" w14:textId="36B098E8" w:rsidR="00222721" w:rsidRDefault="00222721" w:rsidP="008A6735">
      <w:pPr>
        <w:pStyle w:val="Heading3"/>
        <w:ind w:left="720"/>
        <w:jc w:val="both"/>
        <w:rPr>
          <w:bCs/>
          <w:i w:val="0"/>
          <w:sz w:val="32"/>
          <w:szCs w:val="32"/>
        </w:rPr>
      </w:pPr>
    </w:p>
    <w:p w14:paraId="5B38C25D" w14:textId="77777777" w:rsidR="00294A11" w:rsidRDefault="00222721" w:rsidP="008A6735">
      <w:pPr>
        <w:pStyle w:val="Heading3"/>
        <w:ind w:left="720"/>
        <w:jc w:val="both"/>
        <w:rPr>
          <w:bCs/>
          <w:i w:val="0"/>
          <w:sz w:val="28"/>
          <w:szCs w:val="28"/>
        </w:rPr>
      </w:pPr>
      <w:r w:rsidRPr="00222721">
        <w:rPr>
          <w:bCs/>
          <w:i w:val="0"/>
          <w:sz w:val="28"/>
          <w:szCs w:val="28"/>
        </w:rPr>
        <w:t xml:space="preserve">Arduino is an open-source </w:t>
      </w:r>
      <w:r w:rsidR="00294A11">
        <w:rPr>
          <w:bCs/>
          <w:i w:val="0"/>
          <w:sz w:val="28"/>
          <w:szCs w:val="28"/>
        </w:rPr>
        <w:t xml:space="preserve">microcontroller </w:t>
      </w:r>
      <w:r w:rsidRPr="00222721">
        <w:rPr>
          <w:bCs/>
          <w:i w:val="0"/>
          <w:sz w:val="28"/>
          <w:szCs w:val="28"/>
        </w:rPr>
        <w:t>based on easy-to-use hardware and software. </w:t>
      </w:r>
    </w:p>
    <w:p w14:paraId="2FE6D78C" w14:textId="7B4F9ACA" w:rsidR="00222721" w:rsidRDefault="00EA55E5" w:rsidP="008A6735">
      <w:pPr>
        <w:pStyle w:val="Heading3"/>
        <w:ind w:left="720"/>
        <w:jc w:val="both"/>
        <w:rPr>
          <w:bCs/>
          <w:i w:val="0"/>
          <w:sz w:val="28"/>
          <w:szCs w:val="28"/>
        </w:rPr>
      </w:pPr>
      <w:hyperlink r:id="rId11" w:history="1">
        <w:r w:rsidR="00294A11">
          <w:rPr>
            <w:bCs/>
            <w:i w:val="0"/>
            <w:sz w:val="28"/>
            <w:szCs w:val="28"/>
          </w:rPr>
          <w:t>microcontroller</w:t>
        </w:r>
      </w:hyperlink>
      <w:r w:rsidR="00222721" w:rsidRPr="00222721">
        <w:rPr>
          <w:bCs/>
          <w:i w:val="0"/>
          <w:sz w:val="28"/>
          <w:szCs w:val="28"/>
        </w:rPr>
        <w:t xml:space="preserve"> are able to read inputs - light on a sensor, a finger on a button, or a Twitter message - and turn it into an output - activating a motor, turning on an LED, publishing something online. </w:t>
      </w:r>
      <w:r w:rsidR="00294A11">
        <w:rPr>
          <w:bCs/>
          <w:i w:val="0"/>
          <w:sz w:val="28"/>
          <w:szCs w:val="28"/>
        </w:rPr>
        <w:t xml:space="preserve">We </w:t>
      </w:r>
      <w:r w:rsidR="00222721" w:rsidRPr="00222721">
        <w:rPr>
          <w:bCs/>
          <w:i w:val="0"/>
          <w:sz w:val="28"/>
          <w:szCs w:val="28"/>
        </w:rPr>
        <w:t xml:space="preserve">can tell </w:t>
      </w:r>
      <w:r w:rsidR="00294A11">
        <w:rPr>
          <w:bCs/>
          <w:i w:val="0"/>
          <w:sz w:val="28"/>
          <w:szCs w:val="28"/>
        </w:rPr>
        <w:t xml:space="preserve">our </w:t>
      </w:r>
      <w:r w:rsidR="008A6735">
        <w:rPr>
          <w:bCs/>
          <w:i w:val="0"/>
          <w:sz w:val="28"/>
          <w:szCs w:val="28"/>
        </w:rPr>
        <w:t>microcontroller</w:t>
      </w:r>
      <w:r w:rsidR="00222721" w:rsidRPr="00222721">
        <w:rPr>
          <w:bCs/>
          <w:i w:val="0"/>
          <w:sz w:val="28"/>
          <w:szCs w:val="28"/>
        </w:rPr>
        <w:t xml:space="preserve"> what to do by sending a set of instructions to </w:t>
      </w:r>
      <w:r w:rsidR="008A6735">
        <w:rPr>
          <w:bCs/>
          <w:i w:val="0"/>
          <w:sz w:val="28"/>
          <w:szCs w:val="28"/>
        </w:rPr>
        <w:t>it</w:t>
      </w:r>
    </w:p>
    <w:p w14:paraId="08B68DB8" w14:textId="5E67720E" w:rsidR="00294A11" w:rsidRDefault="00294A11" w:rsidP="008A6735">
      <w:pPr>
        <w:pStyle w:val="Heading3"/>
        <w:ind w:left="720"/>
        <w:jc w:val="both"/>
        <w:rPr>
          <w:bCs/>
          <w:i w:val="0"/>
          <w:sz w:val="28"/>
          <w:szCs w:val="28"/>
        </w:rPr>
      </w:pPr>
    </w:p>
    <w:p w14:paraId="418F755A" w14:textId="1F6FEC68" w:rsidR="00294A11" w:rsidRPr="008A6735" w:rsidRDefault="00294A11" w:rsidP="008A6735">
      <w:pPr>
        <w:pStyle w:val="Heading3"/>
        <w:ind w:left="720"/>
        <w:jc w:val="both"/>
        <w:rPr>
          <w:b/>
          <w:i w:val="0"/>
          <w:sz w:val="32"/>
          <w:szCs w:val="32"/>
        </w:rPr>
      </w:pPr>
      <w:r w:rsidRPr="008A6735">
        <w:rPr>
          <w:b/>
          <w:i w:val="0"/>
          <w:sz w:val="28"/>
          <w:szCs w:val="28"/>
        </w:rPr>
        <w:t xml:space="preserve">*It would be more </w:t>
      </w:r>
      <w:r w:rsidR="008A6735" w:rsidRPr="008A6735">
        <w:rPr>
          <w:b/>
          <w:i w:val="0"/>
          <w:sz w:val="28"/>
          <w:szCs w:val="28"/>
        </w:rPr>
        <w:t xml:space="preserve">beneficial if we could use India’s own microprocessor Shakti in this </w:t>
      </w:r>
      <w:r w:rsidR="00F445E5" w:rsidRPr="008A6735">
        <w:rPr>
          <w:b/>
          <w:i w:val="0"/>
          <w:sz w:val="28"/>
          <w:szCs w:val="28"/>
        </w:rPr>
        <w:t>project</w:t>
      </w:r>
      <w:r w:rsidR="00F445E5">
        <w:rPr>
          <w:b/>
          <w:i w:val="0"/>
          <w:sz w:val="28"/>
          <w:szCs w:val="28"/>
        </w:rPr>
        <w:t>.</w:t>
      </w:r>
      <w:bookmarkStart w:id="0" w:name="_GoBack"/>
      <w:bookmarkEnd w:id="0"/>
    </w:p>
    <w:p w14:paraId="5245B267" w14:textId="56DA0B9C" w:rsidR="00DE3F27" w:rsidRDefault="00DE3F27" w:rsidP="00DE3F27">
      <w:pPr>
        <w:pStyle w:val="Heading3"/>
        <w:ind w:left="720"/>
        <w:rPr>
          <w:bCs/>
          <w:i w:val="0"/>
          <w:sz w:val="32"/>
          <w:szCs w:val="32"/>
        </w:rPr>
      </w:pPr>
    </w:p>
    <w:p w14:paraId="05FC329F" w14:textId="0C2362A9" w:rsidR="00DE3F27" w:rsidRDefault="00DE3F27" w:rsidP="00DE3F27">
      <w:pPr>
        <w:pStyle w:val="Heading3"/>
        <w:ind w:left="720"/>
        <w:rPr>
          <w:bCs/>
          <w:i w:val="0"/>
          <w:sz w:val="32"/>
          <w:szCs w:val="32"/>
        </w:rPr>
      </w:pPr>
      <w:r>
        <w:rPr>
          <w:noProof/>
        </w:rPr>
        <w:drawing>
          <wp:inline distT="0" distB="0" distL="0" distR="0" wp14:anchorId="2D961FCC" wp14:editId="3854C106">
            <wp:extent cx="2334126" cy="2334126"/>
            <wp:effectExtent l="0" t="0" r="9525" b="9525"/>
            <wp:docPr id="13" name="Picture 13"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3744" cy="2353744"/>
                    </a:xfrm>
                    <a:prstGeom prst="rect">
                      <a:avLst/>
                    </a:prstGeom>
                    <a:noFill/>
                    <a:ln>
                      <a:noFill/>
                    </a:ln>
                  </pic:spPr>
                </pic:pic>
              </a:graphicData>
            </a:graphic>
          </wp:inline>
        </w:drawing>
      </w:r>
    </w:p>
    <w:p w14:paraId="448C92A2" w14:textId="5FE23541" w:rsidR="00222721" w:rsidRDefault="00222721" w:rsidP="00DE3F27">
      <w:pPr>
        <w:pStyle w:val="Heading3"/>
        <w:ind w:left="720"/>
        <w:rPr>
          <w:bCs/>
          <w:i w:val="0"/>
          <w:sz w:val="32"/>
          <w:szCs w:val="32"/>
        </w:rPr>
      </w:pPr>
    </w:p>
    <w:p w14:paraId="0421E7BE" w14:textId="23C4116F" w:rsidR="00222721" w:rsidRDefault="00222721" w:rsidP="00DE3F27">
      <w:pPr>
        <w:pStyle w:val="Heading3"/>
        <w:ind w:left="720"/>
        <w:rPr>
          <w:bCs/>
          <w:i w:val="0"/>
          <w:sz w:val="32"/>
          <w:szCs w:val="32"/>
        </w:rPr>
      </w:pPr>
    </w:p>
    <w:p w14:paraId="33DD85A6" w14:textId="545CFF3B" w:rsidR="00222721" w:rsidRDefault="00222721" w:rsidP="00DE3F27">
      <w:pPr>
        <w:pStyle w:val="Heading3"/>
        <w:ind w:left="720"/>
        <w:rPr>
          <w:bCs/>
          <w:i w:val="0"/>
          <w:sz w:val="32"/>
          <w:szCs w:val="32"/>
        </w:rPr>
      </w:pPr>
    </w:p>
    <w:p w14:paraId="0EB850AE" w14:textId="4FFBD94F" w:rsidR="00222721" w:rsidRDefault="00222721" w:rsidP="00DE3F27">
      <w:pPr>
        <w:pStyle w:val="Heading3"/>
        <w:ind w:left="720"/>
        <w:rPr>
          <w:bCs/>
          <w:i w:val="0"/>
          <w:sz w:val="32"/>
          <w:szCs w:val="32"/>
        </w:rPr>
      </w:pPr>
    </w:p>
    <w:p w14:paraId="0BCC8B16" w14:textId="4100873C" w:rsidR="00222721" w:rsidRDefault="00222721" w:rsidP="00DE3F27">
      <w:pPr>
        <w:pStyle w:val="Heading3"/>
        <w:ind w:left="720"/>
        <w:rPr>
          <w:bCs/>
          <w:i w:val="0"/>
          <w:sz w:val="32"/>
          <w:szCs w:val="32"/>
        </w:rPr>
      </w:pPr>
    </w:p>
    <w:p w14:paraId="4C50E422" w14:textId="564CD64D" w:rsidR="00222721" w:rsidRDefault="00222721" w:rsidP="00DE3F27">
      <w:pPr>
        <w:pStyle w:val="Heading3"/>
        <w:ind w:left="720"/>
        <w:rPr>
          <w:bCs/>
          <w:i w:val="0"/>
          <w:sz w:val="32"/>
          <w:szCs w:val="32"/>
        </w:rPr>
      </w:pPr>
    </w:p>
    <w:p w14:paraId="5CC61BAB" w14:textId="77777777" w:rsidR="00222721" w:rsidRDefault="00222721" w:rsidP="00DE3F27">
      <w:pPr>
        <w:pStyle w:val="Heading3"/>
        <w:ind w:left="720"/>
        <w:rPr>
          <w:bCs/>
          <w:i w:val="0"/>
          <w:sz w:val="32"/>
          <w:szCs w:val="32"/>
        </w:rPr>
      </w:pPr>
    </w:p>
    <w:p w14:paraId="3BB57BF2" w14:textId="372044D7" w:rsidR="00DE3F27" w:rsidRDefault="00DE3F27" w:rsidP="008A6735">
      <w:pPr>
        <w:pStyle w:val="Heading3"/>
        <w:numPr>
          <w:ilvl w:val="0"/>
          <w:numId w:val="1"/>
        </w:numPr>
        <w:jc w:val="both"/>
        <w:rPr>
          <w:bCs/>
          <w:i w:val="0"/>
          <w:sz w:val="32"/>
          <w:szCs w:val="32"/>
        </w:rPr>
      </w:pPr>
      <w:r>
        <w:rPr>
          <w:bCs/>
          <w:i w:val="0"/>
          <w:sz w:val="32"/>
          <w:szCs w:val="32"/>
        </w:rPr>
        <w:t>R</w:t>
      </w:r>
      <w:r w:rsidR="00DC4795">
        <w:rPr>
          <w:bCs/>
          <w:i w:val="0"/>
          <w:sz w:val="32"/>
          <w:szCs w:val="32"/>
        </w:rPr>
        <w:t>F (Radio Frequency) Transmitter and Receiver</w:t>
      </w:r>
    </w:p>
    <w:p w14:paraId="6BFDBE26" w14:textId="0074B40A" w:rsidR="00222721" w:rsidRDefault="00222721" w:rsidP="008A6735">
      <w:pPr>
        <w:pStyle w:val="Heading3"/>
        <w:ind w:left="720"/>
        <w:jc w:val="both"/>
        <w:rPr>
          <w:bCs/>
          <w:i w:val="0"/>
          <w:sz w:val="32"/>
          <w:szCs w:val="32"/>
        </w:rPr>
      </w:pPr>
    </w:p>
    <w:p w14:paraId="1E48F78F" w14:textId="649835C6" w:rsidR="00222721" w:rsidRPr="00CF2D6B" w:rsidRDefault="00222721" w:rsidP="008A6735">
      <w:pPr>
        <w:pStyle w:val="NormalWeb"/>
        <w:shd w:val="clear" w:color="auto" w:fill="FFFFFF"/>
        <w:spacing w:before="0" w:beforeAutospacing="0" w:after="390" w:afterAutospacing="0"/>
        <w:jc w:val="both"/>
        <w:rPr>
          <w:rFonts w:asciiTheme="majorHAnsi" w:hAnsiTheme="majorHAnsi"/>
          <w:bCs/>
          <w:sz w:val="28"/>
          <w:szCs w:val="28"/>
          <w:lang w:val="en-US" w:eastAsia="en-US" w:bidi="ar-SA"/>
        </w:rPr>
      </w:pPr>
      <w:r w:rsidRPr="00CF2D6B">
        <w:rPr>
          <w:rFonts w:asciiTheme="majorHAnsi" w:hAnsiTheme="majorHAnsi"/>
          <w:bCs/>
          <w:sz w:val="28"/>
          <w:szCs w:val="28"/>
          <w:lang w:val="en-US" w:eastAsia="en-US" w:bidi="ar-SA"/>
        </w:rPr>
        <w:t>One of the easiest and cheapest ways to implement wireless communicatio</w:t>
      </w:r>
      <w:r w:rsidR="0088605A">
        <w:rPr>
          <w:rFonts w:asciiTheme="majorHAnsi" w:hAnsiTheme="majorHAnsi"/>
          <w:bCs/>
          <w:sz w:val="28"/>
          <w:szCs w:val="28"/>
          <w:lang w:val="en-US" w:eastAsia="en-US" w:bidi="ar-SA"/>
        </w:rPr>
        <w:t xml:space="preserve">n </w:t>
      </w:r>
      <w:r w:rsidRPr="00CF2D6B">
        <w:rPr>
          <w:rFonts w:asciiTheme="majorHAnsi" w:hAnsiTheme="majorHAnsi"/>
          <w:bCs/>
          <w:sz w:val="28"/>
          <w:szCs w:val="28"/>
          <w:lang w:val="en-US" w:eastAsia="en-US" w:bidi="ar-SA"/>
        </w:rPr>
        <w:t xml:space="preserve">is using RF Module (Radio Frequency Module). By combining the two objects i.e. wireless communication with Arduino, we can create a wide range of applications like remote controlled cars, wirelessly operated robots, home automation, simple data transfer </w:t>
      </w:r>
      <w:proofErr w:type="spellStart"/>
      <w:proofErr w:type="gramStart"/>
      <w:r w:rsidRPr="00CF2D6B">
        <w:rPr>
          <w:rFonts w:asciiTheme="majorHAnsi" w:hAnsiTheme="majorHAnsi"/>
          <w:bCs/>
          <w:sz w:val="28"/>
          <w:szCs w:val="28"/>
          <w:lang w:val="en-US" w:eastAsia="en-US" w:bidi="ar-SA"/>
        </w:rPr>
        <w:t>etc.In</w:t>
      </w:r>
      <w:proofErr w:type="spellEnd"/>
      <w:proofErr w:type="gramEnd"/>
      <w:r w:rsidRPr="00CF2D6B">
        <w:rPr>
          <w:rFonts w:asciiTheme="majorHAnsi" w:hAnsiTheme="majorHAnsi"/>
          <w:bCs/>
          <w:sz w:val="28"/>
          <w:szCs w:val="28"/>
          <w:lang w:val="en-US" w:eastAsia="en-US" w:bidi="ar-SA"/>
        </w:rPr>
        <w:t xml:space="preserve"> this project,</w:t>
      </w:r>
      <w:r w:rsidR="00CF2D6B" w:rsidRPr="00CF2D6B">
        <w:rPr>
          <w:rFonts w:asciiTheme="majorHAnsi" w:hAnsiTheme="majorHAnsi"/>
          <w:bCs/>
          <w:sz w:val="28"/>
          <w:szCs w:val="28"/>
          <w:lang w:val="en-US" w:eastAsia="en-US" w:bidi="ar-SA"/>
        </w:rPr>
        <w:t xml:space="preserve"> we will use it to transfer the longitude</w:t>
      </w:r>
      <w:r w:rsidR="00BB19AD">
        <w:rPr>
          <w:rFonts w:asciiTheme="majorHAnsi" w:hAnsiTheme="majorHAnsi"/>
          <w:bCs/>
          <w:sz w:val="28"/>
          <w:szCs w:val="28"/>
          <w:lang w:val="en-US" w:eastAsia="en-US" w:bidi="ar-SA"/>
        </w:rPr>
        <w:t xml:space="preserve"> </w:t>
      </w:r>
      <w:r w:rsidR="00CF2D6B" w:rsidRPr="00CF2D6B">
        <w:rPr>
          <w:rFonts w:asciiTheme="majorHAnsi" w:hAnsiTheme="majorHAnsi"/>
          <w:bCs/>
          <w:sz w:val="28"/>
          <w:szCs w:val="28"/>
          <w:lang w:val="en-US" w:eastAsia="en-US" w:bidi="ar-SA"/>
        </w:rPr>
        <w:t xml:space="preserve">and latitude of the emergency vehicle to signal board  </w:t>
      </w:r>
    </w:p>
    <w:p w14:paraId="182B9D68" w14:textId="60EB7E11" w:rsidR="00222721" w:rsidRDefault="00222721" w:rsidP="008A6735">
      <w:pPr>
        <w:pStyle w:val="Heading3"/>
        <w:ind w:left="720"/>
        <w:jc w:val="both"/>
        <w:rPr>
          <w:bCs/>
          <w:i w:val="0"/>
          <w:sz w:val="32"/>
          <w:szCs w:val="32"/>
        </w:rPr>
      </w:pPr>
    </w:p>
    <w:p w14:paraId="722D9847" w14:textId="005DFB29" w:rsidR="00DC4795" w:rsidRDefault="00DC4795" w:rsidP="008A6735">
      <w:pPr>
        <w:pStyle w:val="Heading3"/>
        <w:ind w:left="720"/>
        <w:jc w:val="both"/>
        <w:rPr>
          <w:bCs/>
          <w:i w:val="0"/>
          <w:sz w:val="32"/>
          <w:szCs w:val="32"/>
        </w:rPr>
      </w:pPr>
      <w:r>
        <w:rPr>
          <w:noProof/>
        </w:rPr>
        <w:lastRenderedPageBreak/>
        <w:drawing>
          <wp:inline distT="0" distB="0" distL="0" distR="0" wp14:anchorId="0ACBFFF4" wp14:editId="641BD1F5">
            <wp:extent cx="2225842" cy="2225842"/>
            <wp:effectExtent l="0" t="0" r="3175" b="3175"/>
            <wp:docPr id="14" name="Picture 14" descr="Image result for rf modul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f module arduin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0476" cy="2250476"/>
                    </a:xfrm>
                    <a:prstGeom prst="rect">
                      <a:avLst/>
                    </a:prstGeom>
                    <a:noFill/>
                    <a:ln>
                      <a:noFill/>
                    </a:ln>
                  </pic:spPr>
                </pic:pic>
              </a:graphicData>
            </a:graphic>
          </wp:inline>
        </w:drawing>
      </w:r>
    </w:p>
    <w:p w14:paraId="3078FA56" w14:textId="744B3A18" w:rsidR="00CF2D6B" w:rsidRDefault="00CF2D6B" w:rsidP="008A6735">
      <w:pPr>
        <w:pStyle w:val="Heading3"/>
        <w:numPr>
          <w:ilvl w:val="0"/>
          <w:numId w:val="1"/>
        </w:numPr>
        <w:jc w:val="both"/>
        <w:rPr>
          <w:bCs/>
          <w:i w:val="0"/>
          <w:sz w:val="32"/>
          <w:szCs w:val="32"/>
        </w:rPr>
      </w:pPr>
      <w:r>
        <w:rPr>
          <w:bCs/>
          <w:i w:val="0"/>
          <w:sz w:val="32"/>
          <w:szCs w:val="32"/>
        </w:rPr>
        <w:t>GPS Module</w:t>
      </w:r>
    </w:p>
    <w:p w14:paraId="05009A4A" w14:textId="062872F7" w:rsidR="00CF2D6B" w:rsidRDefault="00CF2D6B" w:rsidP="008A6735">
      <w:pPr>
        <w:pStyle w:val="Heading3"/>
        <w:ind w:left="720"/>
        <w:jc w:val="both"/>
        <w:rPr>
          <w:bCs/>
          <w:i w:val="0"/>
          <w:sz w:val="28"/>
          <w:szCs w:val="28"/>
        </w:rPr>
      </w:pPr>
      <w:r w:rsidRPr="00CF2D6B">
        <w:rPr>
          <w:bCs/>
          <w:i w:val="0"/>
          <w:sz w:val="28"/>
          <w:szCs w:val="28"/>
        </w:rPr>
        <w:t>Acronym to Global Positioning System, GPS is tool which can provide the location of any object on the planet globally. The data for the longitude and latitude of the emergency vehicle would be derived by this module.</w:t>
      </w:r>
    </w:p>
    <w:p w14:paraId="58CF222E" w14:textId="1D5F1E3F" w:rsidR="00CF2D6B" w:rsidRDefault="00CF2D6B" w:rsidP="008A6735">
      <w:pPr>
        <w:pStyle w:val="Heading3"/>
        <w:ind w:left="720"/>
        <w:jc w:val="both"/>
        <w:rPr>
          <w:bCs/>
          <w:i w:val="0"/>
          <w:sz w:val="28"/>
          <w:szCs w:val="28"/>
        </w:rPr>
      </w:pPr>
    </w:p>
    <w:p w14:paraId="65182110" w14:textId="181CF1B2" w:rsidR="00CF2D6B" w:rsidRPr="00DE3F27" w:rsidRDefault="00CF2D6B" w:rsidP="008A6735">
      <w:pPr>
        <w:pStyle w:val="Heading3"/>
        <w:ind w:left="720"/>
        <w:jc w:val="both"/>
        <w:rPr>
          <w:bCs/>
          <w:i w:val="0"/>
          <w:sz w:val="32"/>
          <w:szCs w:val="32"/>
        </w:rPr>
      </w:pPr>
      <w:r>
        <w:rPr>
          <w:noProof/>
        </w:rPr>
        <w:drawing>
          <wp:inline distT="0" distB="0" distL="0" distR="0" wp14:anchorId="7B2965BB" wp14:editId="2DFF25D6">
            <wp:extent cx="1907006" cy="1907006"/>
            <wp:effectExtent l="0" t="0" r="0" b="0"/>
            <wp:docPr id="16" name="Picture 16" descr="Image result for gps modul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ps module arduin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5442" cy="1935442"/>
                    </a:xfrm>
                    <a:prstGeom prst="rect">
                      <a:avLst/>
                    </a:prstGeom>
                    <a:noFill/>
                    <a:ln>
                      <a:noFill/>
                    </a:ln>
                  </pic:spPr>
                </pic:pic>
              </a:graphicData>
            </a:graphic>
          </wp:inline>
        </w:drawing>
      </w:r>
    </w:p>
    <w:p w14:paraId="4FACF778" w14:textId="3ACFA255" w:rsidR="00DE3F27" w:rsidRDefault="00DE3F27" w:rsidP="008A6735">
      <w:pPr>
        <w:pStyle w:val="Heading3"/>
        <w:jc w:val="both"/>
        <w:rPr>
          <w:bCs/>
          <w:i w:val="0"/>
          <w:sz w:val="32"/>
          <w:szCs w:val="32"/>
        </w:rPr>
      </w:pPr>
    </w:p>
    <w:p w14:paraId="4A935871" w14:textId="4B889AC0" w:rsidR="00DE3F27" w:rsidRDefault="00DE3F27" w:rsidP="008A6735">
      <w:pPr>
        <w:pStyle w:val="Heading3"/>
        <w:jc w:val="both"/>
        <w:rPr>
          <w:bCs/>
          <w:i w:val="0"/>
          <w:sz w:val="32"/>
          <w:szCs w:val="32"/>
        </w:rPr>
      </w:pPr>
    </w:p>
    <w:p w14:paraId="52A59F26" w14:textId="36D7681F" w:rsidR="00EA55E5" w:rsidRDefault="00EA55E5" w:rsidP="008A6735">
      <w:pPr>
        <w:pStyle w:val="Heading3"/>
        <w:jc w:val="both"/>
        <w:rPr>
          <w:bCs/>
          <w:i w:val="0"/>
          <w:sz w:val="32"/>
          <w:szCs w:val="32"/>
        </w:rPr>
      </w:pPr>
    </w:p>
    <w:p w14:paraId="00C235A6" w14:textId="77777777" w:rsidR="00EA55E5" w:rsidRPr="00DE3F27" w:rsidRDefault="00EA55E5" w:rsidP="008A6735">
      <w:pPr>
        <w:pStyle w:val="Heading3"/>
        <w:jc w:val="both"/>
        <w:rPr>
          <w:bCs/>
          <w:i w:val="0"/>
          <w:sz w:val="32"/>
          <w:szCs w:val="32"/>
        </w:rPr>
      </w:pPr>
    </w:p>
    <w:p w14:paraId="762E4F7C" w14:textId="305B5145" w:rsidR="008C71C0" w:rsidRDefault="00DC4795" w:rsidP="008A6735">
      <w:pPr>
        <w:pStyle w:val="Heading3"/>
        <w:numPr>
          <w:ilvl w:val="0"/>
          <w:numId w:val="1"/>
        </w:numPr>
        <w:jc w:val="both"/>
        <w:rPr>
          <w:bCs/>
          <w:i w:val="0"/>
          <w:sz w:val="32"/>
          <w:szCs w:val="32"/>
        </w:rPr>
      </w:pPr>
      <w:r>
        <w:rPr>
          <w:bCs/>
          <w:i w:val="0"/>
          <w:sz w:val="32"/>
          <w:szCs w:val="32"/>
        </w:rPr>
        <w:t>LED Dot Matrix Display Board</w:t>
      </w:r>
    </w:p>
    <w:p w14:paraId="3A4990D5" w14:textId="33460586" w:rsidR="00CF2D6B" w:rsidRDefault="00CF2D6B" w:rsidP="00CF2D6B">
      <w:pPr>
        <w:pStyle w:val="Heading3"/>
        <w:ind w:left="720"/>
        <w:rPr>
          <w:bCs/>
          <w:i w:val="0"/>
          <w:sz w:val="32"/>
          <w:szCs w:val="32"/>
        </w:rPr>
      </w:pPr>
    </w:p>
    <w:p w14:paraId="204EA213" w14:textId="618FD4CE" w:rsidR="00CF2D6B" w:rsidRPr="00CF2D6B" w:rsidRDefault="00CF2D6B" w:rsidP="008A6735">
      <w:pPr>
        <w:pStyle w:val="Heading3"/>
        <w:ind w:left="720"/>
        <w:jc w:val="both"/>
        <w:rPr>
          <w:bCs/>
          <w:i w:val="0"/>
          <w:sz w:val="28"/>
          <w:szCs w:val="28"/>
        </w:rPr>
      </w:pPr>
      <w:r w:rsidRPr="00CF2D6B">
        <w:rPr>
          <w:bCs/>
          <w:i w:val="0"/>
          <w:sz w:val="28"/>
          <w:szCs w:val="28"/>
        </w:rPr>
        <w:t>A dot-matrix display is an electronic digital </w:t>
      </w:r>
      <w:hyperlink r:id="rId15" w:tooltip="Display device" w:history="1">
        <w:r w:rsidRPr="00CF2D6B">
          <w:rPr>
            <w:bCs/>
            <w:i w:val="0"/>
            <w:sz w:val="28"/>
            <w:szCs w:val="28"/>
          </w:rPr>
          <w:t>display device</w:t>
        </w:r>
      </w:hyperlink>
      <w:r w:rsidRPr="00CF2D6B">
        <w:rPr>
          <w:bCs/>
          <w:i w:val="0"/>
          <w:sz w:val="28"/>
          <w:szCs w:val="28"/>
        </w:rPr>
        <w:t xml:space="preserve"> that displays information on machines, clocks and watches, public transport departure indicators and many other devices requiring a simple display device of limited resolution. In this project it will display indication of </w:t>
      </w:r>
      <w:proofErr w:type="gramStart"/>
      <w:r w:rsidRPr="00CF2D6B">
        <w:rPr>
          <w:bCs/>
          <w:i w:val="0"/>
          <w:sz w:val="28"/>
          <w:szCs w:val="28"/>
        </w:rPr>
        <w:t>a</w:t>
      </w:r>
      <w:proofErr w:type="gramEnd"/>
      <w:r w:rsidRPr="00CF2D6B">
        <w:rPr>
          <w:bCs/>
          <w:i w:val="0"/>
          <w:sz w:val="28"/>
          <w:szCs w:val="28"/>
        </w:rPr>
        <w:t xml:space="preserve"> emergency vehicle on the traffic signals.</w:t>
      </w:r>
    </w:p>
    <w:p w14:paraId="0A7E5B17" w14:textId="61260EBA" w:rsidR="00DC4795" w:rsidRDefault="00DC4795" w:rsidP="008A6735">
      <w:pPr>
        <w:pStyle w:val="Heading3"/>
        <w:ind w:left="720"/>
        <w:jc w:val="both"/>
        <w:rPr>
          <w:bCs/>
          <w:i w:val="0"/>
          <w:sz w:val="32"/>
          <w:szCs w:val="32"/>
        </w:rPr>
      </w:pPr>
      <w:r>
        <w:rPr>
          <w:noProof/>
        </w:rPr>
        <w:lastRenderedPageBreak/>
        <w:drawing>
          <wp:inline distT="0" distB="0" distL="0" distR="0" wp14:anchorId="04E32A30" wp14:editId="1A7E768B">
            <wp:extent cx="3212432" cy="2140975"/>
            <wp:effectExtent l="0" t="0" r="7620" b="0"/>
            <wp:docPr id="15" name="Picture 15" descr="Image result for led matrix displa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ed matrix display bo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1603" cy="2153752"/>
                    </a:xfrm>
                    <a:prstGeom prst="rect">
                      <a:avLst/>
                    </a:prstGeom>
                    <a:noFill/>
                    <a:ln>
                      <a:noFill/>
                    </a:ln>
                  </pic:spPr>
                </pic:pic>
              </a:graphicData>
            </a:graphic>
          </wp:inline>
        </w:drawing>
      </w:r>
    </w:p>
    <w:p w14:paraId="0C0FF2C7" w14:textId="2C426D40" w:rsidR="00BE6F38" w:rsidRPr="00BE6F38" w:rsidRDefault="002E0228" w:rsidP="00BE6F38">
      <w:pPr>
        <w:pStyle w:val="Heading3"/>
        <w:jc w:val="both"/>
        <w:rPr>
          <w:b/>
          <w:i w:val="0"/>
          <w:sz w:val="52"/>
          <w:szCs w:val="52"/>
        </w:rPr>
      </w:pPr>
      <w:r>
        <w:rPr>
          <w:b/>
          <w:i w:val="0"/>
          <w:sz w:val="52"/>
          <w:szCs w:val="52"/>
        </w:rPr>
        <w:t>How will all this Technically Happen?</w:t>
      </w:r>
    </w:p>
    <w:p w14:paraId="463BFD49" w14:textId="55483F67" w:rsidR="00F33E30" w:rsidRDefault="00F33E30" w:rsidP="008A6735">
      <w:pPr>
        <w:pStyle w:val="Heading3"/>
        <w:jc w:val="both"/>
        <w:rPr>
          <w:bCs/>
          <w:i w:val="0"/>
          <w:sz w:val="44"/>
        </w:rPr>
      </w:pPr>
    </w:p>
    <w:p w14:paraId="4FB54056" w14:textId="178A54C5" w:rsidR="00317373" w:rsidRDefault="00317373" w:rsidP="008A6735">
      <w:pPr>
        <w:pStyle w:val="Heading3"/>
        <w:jc w:val="both"/>
        <w:rPr>
          <w:bCs/>
          <w:i w:val="0"/>
          <w:sz w:val="32"/>
          <w:szCs w:val="16"/>
        </w:rPr>
      </w:pPr>
      <w:r>
        <w:rPr>
          <w:bCs/>
          <w:i w:val="0"/>
          <w:sz w:val="32"/>
          <w:szCs w:val="16"/>
        </w:rPr>
        <w:t>When emergency call would be received by the emergency vehicle the driver would turn on emergency button on the dash board then signal would be sent to the microcontroller stating that it is an emergency. Then the microcontroller will use GPS module to get the longitude and latitude of the vehicle. Then the co-ordinates would be transmitted through radio waves using the RF Transmitter on specific frequency.</w:t>
      </w:r>
    </w:p>
    <w:p w14:paraId="30E2BFE4" w14:textId="05E85BC2" w:rsidR="00317373" w:rsidRDefault="00317373" w:rsidP="008A6735">
      <w:pPr>
        <w:pStyle w:val="Heading3"/>
        <w:jc w:val="both"/>
        <w:rPr>
          <w:bCs/>
          <w:i w:val="0"/>
          <w:sz w:val="32"/>
          <w:szCs w:val="16"/>
        </w:rPr>
      </w:pPr>
    </w:p>
    <w:p w14:paraId="3E14D15B" w14:textId="6B5BF430" w:rsidR="00317373" w:rsidRDefault="00317373" w:rsidP="008A6735">
      <w:pPr>
        <w:pStyle w:val="Heading3"/>
        <w:jc w:val="both"/>
        <w:rPr>
          <w:bCs/>
          <w:i w:val="0"/>
          <w:sz w:val="32"/>
          <w:szCs w:val="16"/>
        </w:rPr>
      </w:pPr>
      <w:r>
        <w:rPr>
          <w:bCs/>
          <w:i w:val="0"/>
          <w:noProof/>
          <w:sz w:val="32"/>
          <w:szCs w:val="16"/>
        </w:rPr>
        <w:drawing>
          <wp:inline distT="0" distB="0" distL="0" distR="0" wp14:anchorId="41B3BF63" wp14:editId="3F061DC4">
            <wp:extent cx="6896100" cy="2965450"/>
            <wp:effectExtent l="0" t="0" r="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E4009B3" w14:textId="587DD6C8" w:rsidR="00317373" w:rsidRDefault="00317373" w:rsidP="008A6735">
      <w:pPr>
        <w:pStyle w:val="Heading3"/>
        <w:jc w:val="both"/>
        <w:rPr>
          <w:bCs/>
          <w:i w:val="0"/>
          <w:sz w:val="32"/>
          <w:szCs w:val="16"/>
        </w:rPr>
      </w:pPr>
    </w:p>
    <w:p w14:paraId="6EA59F67" w14:textId="2AF7D32A" w:rsidR="00E408E5" w:rsidRDefault="00E408E5" w:rsidP="008A6735">
      <w:pPr>
        <w:pStyle w:val="Heading3"/>
        <w:jc w:val="both"/>
        <w:rPr>
          <w:bCs/>
          <w:i w:val="0"/>
          <w:sz w:val="32"/>
          <w:szCs w:val="16"/>
        </w:rPr>
      </w:pPr>
      <w:r>
        <w:rPr>
          <w:bCs/>
          <w:i w:val="0"/>
          <w:sz w:val="32"/>
          <w:szCs w:val="16"/>
        </w:rPr>
        <w:t>The receiver which would be installed</w:t>
      </w:r>
      <w:r w:rsidR="00C33F48">
        <w:rPr>
          <w:bCs/>
          <w:i w:val="0"/>
          <w:sz w:val="32"/>
          <w:szCs w:val="16"/>
        </w:rPr>
        <w:t xml:space="preserve"> </w:t>
      </w:r>
      <w:r w:rsidR="002E0228">
        <w:rPr>
          <w:bCs/>
          <w:i w:val="0"/>
          <w:sz w:val="32"/>
          <w:szCs w:val="16"/>
        </w:rPr>
        <w:t xml:space="preserve">on the traffic signals would be tuned to capture that specific frequency of radio waves. With this the receiver would get the data of the emergency vehicles and it will pass the data to the microcontroller/processor (if we used Shakti). The microcontroller will </w:t>
      </w:r>
      <w:r w:rsidR="002E0228">
        <w:rPr>
          <w:bCs/>
          <w:i w:val="0"/>
          <w:sz w:val="32"/>
          <w:szCs w:val="16"/>
        </w:rPr>
        <w:lastRenderedPageBreak/>
        <w:t>process the data with our direction determining algorithm which will tell the direction from which the emergency vehicle is approaching to the microcontroller and accordingly the microcontroller would turn</w:t>
      </w:r>
      <w:r w:rsidR="0062438E">
        <w:rPr>
          <w:bCs/>
          <w:i w:val="0"/>
          <w:sz w:val="32"/>
          <w:szCs w:val="16"/>
        </w:rPr>
        <w:t xml:space="preserve"> on the emergency vehicle indication signal</w:t>
      </w:r>
      <w:r w:rsidR="00AB024E">
        <w:rPr>
          <w:bCs/>
          <w:i w:val="0"/>
          <w:sz w:val="32"/>
          <w:szCs w:val="16"/>
        </w:rPr>
        <w:t xml:space="preserve"> on the display board</w:t>
      </w:r>
      <w:r w:rsidR="0062438E">
        <w:rPr>
          <w:bCs/>
          <w:i w:val="0"/>
          <w:sz w:val="32"/>
          <w:szCs w:val="16"/>
        </w:rPr>
        <w:t xml:space="preserve"> to indicate the </w:t>
      </w:r>
      <w:r w:rsidR="00AB024E">
        <w:rPr>
          <w:bCs/>
          <w:i w:val="0"/>
          <w:sz w:val="32"/>
          <w:szCs w:val="16"/>
        </w:rPr>
        <w:t xml:space="preserve">other </w:t>
      </w:r>
      <w:r w:rsidR="0062438E">
        <w:rPr>
          <w:bCs/>
          <w:i w:val="0"/>
          <w:sz w:val="32"/>
          <w:szCs w:val="16"/>
        </w:rPr>
        <w:t>driver</w:t>
      </w:r>
      <w:r w:rsidR="00AB024E">
        <w:rPr>
          <w:bCs/>
          <w:i w:val="0"/>
          <w:sz w:val="32"/>
          <w:szCs w:val="16"/>
        </w:rPr>
        <w:t>s</w:t>
      </w:r>
      <w:r w:rsidR="0062438E">
        <w:rPr>
          <w:bCs/>
          <w:i w:val="0"/>
          <w:sz w:val="32"/>
          <w:szCs w:val="16"/>
        </w:rPr>
        <w:t xml:space="preserve"> about the emergency vehicle also it will turn </w:t>
      </w:r>
      <w:r w:rsidR="002E0228">
        <w:rPr>
          <w:bCs/>
          <w:i w:val="0"/>
          <w:sz w:val="32"/>
          <w:szCs w:val="16"/>
        </w:rPr>
        <w:t>the traffic signal to one green and other red letting traffic free for emergency vehicle.</w:t>
      </w:r>
    </w:p>
    <w:p w14:paraId="0D9B9E1B" w14:textId="260D2BA8" w:rsidR="002E0228" w:rsidRDefault="002E0228" w:rsidP="008A6735">
      <w:pPr>
        <w:pStyle w:val="Heading3"/>
        <w:jc w:val="both"/>
        <w:rPr>
          <w:bCs/>
          <w:i w:val="0"/>
          <w:sz w:val="32"/>
          <w:szCs w:val="16"/>
        </w:rPr>
      </w:pPr>
    </w:p>
    <w:p w14:paraId="62508832" w14:textId="19119F44" w:rsidR="002E0228" w:rsidRDefault="002E0228" w:rsidP="008A6735">
      <w:pPr>
        <w:pStyle w:val="Heading3"/>
        <w:jc w:val="both"/>
        <w:rPr>
          <w:bCs/>
          <w:i w:val="0"/>
          <w:sz w:val="32"/>
          <w:szCs w:val="16"/>
        </w:rPr>
      </w:pPr>
      <w:r>
        <w:rPr>
          <w:bCs/>
          <w:i w:val="0"/>
          <w:noProof/>
          <w:sz w:val="32"/>
          <w:szCs w:val="16"/>
        </w:rPr>
        <w:drawing>
          <wp:inline distT="0" distB="0" distL="0" distR="0" wp14:anchorId="5417A0A9" wp14:editId="07F7BE1E">
            <wp:extent cx="6457950" cy="3486150"/>
            <wp:effectExtent l="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3FE13E7" w14:textId="77777777" w:rsidR="00E408E5" w:rsidRPr="00317373" w:rsidRDefault="00E408E5" w:rsidP="008A6735">
      <w:pPr>
        <w:pStyle w:val="Heading3"/>
        <w:jc w:val="both"/>
        <w:rPr>
          <w:bCs/>
          <w:i w:val="0"/>
          <w:sz w:val="32"/>
          <w:szCs w:val="16"/>
        </w:rPr>
      </w:pPr>
    </w:p>
    <w:p w14:paraId="5DA4DE76" w14:textId="64DD00E1" w:rsidR="00222721" w:rsidRDefault="00222721" w:rsidP="008A6735">
      <w:pPr>
        <w:pStyle w:val="Heading3"/>
        <w:jc w:val="both"/>
        <w:rPr>
          <w:b/>
          <w:i w:val="0"/>
          <w:sz w:val="52"/>
          <w:szCs w:val="52"/>
        </w:rPr>
      </w:pPr>
      <w:r w:rsidRPr="00222721">
        <w:rPr>
          <w:b/>
          <w:i w:val="0"/>
          <w:sz w:val="52"/>
          <w:szCs w:val="52"/>
        </w:rPr>
        <w:t>Advantages</w:t>
      </w:r>
    </w:p>
    <w:p w14:paraId="0D779C85" w14:textId="470B2502" w:rsidR="00222721" w:rsidRDefault="00222721" w:rsidP="008A6735">
      <w:pPr>
        <w:pStyle w:val="Heading3"/>
        <w:jc w:val="both"/>
        <w:rPr>
          <w:bCs/>
          <w:i w:val="0"/>
          <w:sz w:val="32"/>
          <w:szCs w:val="32"/>
        </w:rPr>
      </w:pPr>
    </w:p>
    <w:p w14:paraId="1197A5A8" w14:textId="14B4D81D" w:rsidR="00CF2D6B" w:rsidRDefault="00294A11" w:rsidP="008A6735">
      <w:pPr>
        <w:pStyle w:val="Heading3"/>
        <w:numPr>
          <w:ilvl w:val="0"/>
          <w:numId w:val="2"/>
        </w:numPr>
        <w:jc w:val="both"/>
        <w:rPr>
          <w:bCs/>
          <w:i w:val="0"/>
          <w:sz w:val="32"/>
          <w:szCs w:val="32"/>
        </w:rPr>
      </w:pPr>
      <w:r>
        <w:rPr>
          <w:bCs/>
          <w:i w:val="0"/>
          <w:sz w:val="32"/>
          <w:szCs w:val="32"/>
        </w:rPr>
        <w:t>Will decrease the number of deaths in the country</w:t>
      </w:r>
    </w:p>
    <w:p w14:paraId="78D39AB6" w14:textId="1CE5D358" w:rsidR="00294A11" w:rsidRDefault="00294A11" w:rsidP="008A6735">
      <w:pPr>
        <w:pStyle w:val="Heading3"/>
        <w:numPr>
          <w:ilvl w:val="0"/>
          <w:numId w:val="2"/>
        </w:numPr>
        <w:jc w:val="both"/>
        <w:rPr>
          <w:bCs/>
          <w:i w:val="0"/>
          <w:sz w:val="32"/>
          <w:szCs w:val="32"/>
        </w:rPr>
      </w:pPr>
      <w:r>
        <w:rPr>
          <w:bCs/>
          <w:i w:val="0"/>
          <w:sz w:val="32"/>
          <w:szCs w:val="32"/>
        </w:rPr>
        <w:t>Will make the emergency relief system of the country more efficient and fast</w:t>
      </w:r>
    </w:p>
    <w:p w14:paraId="37E986D9" w14:textId="1EB0FF82" w:rsidR="00294A11" w:rsidRDefault="00294A11" w:rsidP="008A6735">
      <w:pPr>
        <w:pStyle w:val="Heading3"/>
        <w:numPr>
          <w:ilvl w:val="0"/>
          <w:numId w:val="2"/>
        </w:numPr>
        <w:jc w:val="both"/>
        <w:rPr>
          <w:bCs/>
          <w:i w:val="0"/>
          <w:sz w:val="32"/>
          <w:szCs w:val="32"/>
        </w:rPr>
      </w:pPr>
      <w:r>
        <w:rPr>
          <w:bCs/>
          <w:i w:val="0"/>
          <w:sz w:val="32"/>
          <w:szCs w:val="32"/>
        </w:rPr>
        <w:t>Its cost effective and has full price to performance ratio</w:t>
      </w:r>
    </w:p>
    <w:p w14:paraId="0746E93C" w14:textId="7AE786F1" w:rsidR="00294A11" w:rsidRDefault="00294A11" w:rsidP="008A6735">
      <w:pPr>
        <w:pStyle w:val="Heading3"/>
        <w:numPr>
          <w:ilvl w:val="0"/>
          <w:numId w:val="2"/>
        </w:numPr>
        <w:jc w:val="both"/>
        <w:rPr>
          <w:bCs/>
          <w:i w:val="0"/>
          <w:sz w:val="32"/>
          <w:szCs w:val="32"/>
        </w:rPr>
      </w:pPr>
      <w:r>
        <w:rPr>
          <w:bCs/>
          <w:i w:val="0"/>
          <w:sz w:val="32"/>
          <w:szCs w:val="32"/>
        </w:rPr>
        <w:t xml:space="preserve">Provides new opportunities for </w:t>
      </w:r>
      <w:r w:rsidR="008A6735">
        <w:rPr>
          <w:bCs/>
          <w:i w:val="0"/>
          <w:sz w:val="32"/>
          <w:szCs w:val="32"/>
        </w:rPr>
        <w:t>employment</w:t>
      </w:r>
    </w:p>
    <w:p w14:paraId="1F30D126" w14:textId="7DE74956" w:rsidR="008A6735" w:rsidRDefault="008A6735" w:rsidP="008A6735">
      <w:pPr>
        <w:pStyle w:val="Heading3"/>
        <w:numPr>
          <w:ilvl w:val="0"/>
          <w:numId w:val="2"/>
        </w:numPr>
        <w:jc w:val="both"/>
        <w:rPr>
          <w:bCs/>
          <w:i w:val="0"/>
          <w:sz w:val="32"/>
          <w:szCs w:val="32"/>
        </w:rPr>
      </w:pPr>
      <w:r>
        <w:rPr>
          <w:bCs/>
          <w:i w:val="0"/>
          <w:sz w:val="32"/>
          <w:szCs w:val="32"/>
        </w:rPr>
        <w:t xml:space="preserve">It’s is totally Made </w:t>
      </w:r>
      <w:proofErr w:type="gramStart"/>
      <w:r>
        <w:rPr>
          <w:bCs/>
          <w:i w:val="0"/>
          <w:sz w:val="32"/>
          <w:szCs w:val="32"/>
        </w:rPr>
        <w:t>In</w:t>
      </w:r>
      <w:proofErr w:type="gramEnd"/>
      <w:r>
        <w:rPr>
          <w:bCs/>
          <w:i w:val="0"/>
          <w:sz w:val="32"/>
          <w:szCs w:val="32"/>
        </w:rPr>
        <w:t xml:space="preserve"> India</w:t>
      </w:r>
    </w:p>
    <w:p w14:paraId="2CF57423" w14:textId="07B9956E" w:rsidR="008A6735" w:rsidRDefault="008A6735" w:rsidP="008A6735">
      <w:pPr>
        <w:pStyle w:val="Heading3"/>
        <w:numPr>
          <w:ilvl w:val="0"/>
          <w:numId w:val="2"/>
        </w:numPr>
        <w:jc w:val="both"/>
        <w:rPr>
          <w:bCs/>
          <w:i w:val="0"/>
          <w:sz w:val="32"/>
          <w:szCs w:val="32"/>
        </w:rPr>
      </w:pPr>
      <w:r>
        <w:rPr>
          <w:bCs/>
          <w:i w:val="0"/>
          <w:sz w:val="32"/>
          <w:szCs w:val="32"/>
        </w:rPr>
        <w:t>It will increase the GDP of the Country</w:t>
      </w:r>
    </w:p>
    <w:p w14:paraId="5C8F61BD" w14:textId="7C96B0C0" w:rsidR="008A6735" w:rsidRDefault="008A6735" w:rsidP="008A6735">
      <w:pPr>
        <w:pStyle w:val="Heading3"/>
        <w:jc w:val="both"/>
        <w:rPr>
          <w:bCs/>
          <w:i w:val="0"/>
          <w:sz w:val="32"/>
          <w:szCs w:val="32"/>
        </w:rPr>
      </w:pPr>
    </w:p>
    <w:p w14:paraId="3C07B979" w14:textId="69AF90B4" w:rsidR="008A6735" w:rsidRPr="008A6735" w:rsidRDefault="008A6735" w:rsidP="008A6735">
      <w:pPr>
        <w:pStyle w:val="Heading3"/>
        <w:jc w:val="both"/>
        <w:rPr>
          <w:b/>
          <w:i w:val="0"/>
          <w:sz w:val="52"/>
          <w:szCs w:val="52"/>
        </w:rPr>
      </w:pPr>
      <w:r w:rsidRPr="008A6735">
        <w:rPr>
          <w:b/>
          <w:i w:val="0"/>
          <w:sz w:val="52"/>
          <w:szCs w:val="52"/>
        </w:rPr>
        <w:t>Cost Involved</w:t>
      </w:r>
    </w:p>
    <w:p w14:paraId="07211C7B" w14:textId="632C9EC7" w:rsidR="00E617C1" w:rsidRDefault="00E617C1" w:rsidP="008A6735">
      <w:pPr>
        <w:pStyle w:val="Heading3"/>
        <w:jc w:val="both"/>
        <w:rPr>
          <w:b/>
          <w:i w:val="0"/>
          <w:sz w:val="44"/>
        </w:rPr>
      </w:pPr>
    </w:p>
    <w:p w14:paraId="41D42384" w14:textId="302B17A9" w:rsidR="008A6735" w:rsidRDefault="008A6735" w:rsidP="008A6735">
      <w:pPr>
        <w:pStyle w:val="Heading3"/>
        <w:jc w:val="both"/>
        <w:rPr>
          <w:bCs/>
          <w:i w:val="0"/>
          <w:sz w:val="32"/>
          <w:szCs w:val="32"/>
        </w:rPr>
      </w:pPr>
      <w:r w:rsidRPr="0088605A">
        <w:rPr>
          <w:bCs/>
          <w:i w:val="0"/>
          <w:sz w:val="32"/>
          <w:szCs w:val="32"/>
        </w:rPr>
        <w:lastRenderedPageBreak/>
        <w:t xml:space="preserve">With the calculation of total manufacturing costs and other investments this system would cost around </w:t>
      </w:r>
      <w:r w:rsidR="0088605A" w:rsidRPr="0088605A">
        <w:rPr>
          <w:rFonts w:ascii="Arial" w:hAnsi="Arial" w:cs="Arial"/>
          <w:bCs/>
          <w:i w:val="0"/>
          <w:sz w:val="32"/>
          <w:szCs w:val="32"/>
        </w:rPr>
        <w:t>₹</w:t>
      </w:r>
      <w:r w:rsidR="0088605A" w:rsidRPr="0088605A">
        <w:rPr>
          <w:bCs/>
          <w:i w:val="0"/>
          <w:sz w:val="32"/>
          <w:szCs w:val="32"/>
        </w:rPr>
        <w:t xml:space="preserve">2000 to 3000 per traffic signal and </w:t>
      </w:r>
      <w:r w:rsidR="0088605A" w:rsidRPr="0088605A">
        <w:rPr>
          <w:rFonts w:ascii="Arial" w:hAnsi="Arial" w:cs="Arial"/>
          <w:bCs/>
          <w:i w:val="0"/>
          <w:sz w:val="32"/>
          <w:szCs w:val="32"/>
        </w:rPr>
        <w:t>₹</w:t>
      </w:r>
      <w:r w:rsidR="0088605A" w:rsidRPr="0088605A">
        <w:rPr>
          <w:bCs/>
          <w:i w:val="0"/>
          <w:sz w:val="32"/>
          <w:szCs w:val="32"/>
        </w:rPr>
        <w:t>1000 to 2000 per emergency vehicle</w:t>
      </w:r>
      <w:r w:rsidR="00BB19AD">
        <w:rPr>
          <w:bCs/>
          <w:i w:val="0"/>
          <w:sz w:val="32"/>
          <w:szCs w:val="32"/>
        </w:rPr>
        <w:t>.</w:t>
      </w:r>
    </w:p>
    <w:p w14:paraId="00377D13" w14:textId="6BC5EABC" w:rsidR="00BB19AD" w:rsidRDefault="00BB19AD" w:rsidP="008A6735">
      <w:pPr>
        <w:pStyle w:val="Heading3"/>
        <w:jc w:val="both"/>
        <w:rPr>
          <w:bCs/>
          <w:i w:val="0"/>
          <w:sz w:val="32"/>
          <w:szCs w:val="32"/>
        </w:rPr>
      </w:pPr>
    </w:p>
    <w:p w14:paraId="5D054CD0" w14:textId="370C2C27" w:rsidR="00BB19AD" w:rsidRDefault="00BB19AD" w:rsidP="008A6735">
      <w:pPr>
        <w:pStyle w:val="Heading3"/>
        <w:jc w:val="both"/>
        <w:rPr>
          <w:b/>
          <w:i w:val="0"/>
          <w:sz w:val="52"/>
          <w:szCs w:val="52"/>
        </w:rPr>
      </w:pPr>
      <w:r w:rsidRPr="00BB19AD">
        <w:rPr>
          <w:b/>
          <w:i w:val="0"/>
          <w:sz w:val="52"/>
          <w:szCs w:val="52"/>
        </w:rPr>
        <w:t>How will it provide employment opportunities</w:t>
      </w:r>
      <w:r>
        <w:rPr>
          <w:b/>
          <w:i w:val="0"/>
          <w:sz w:val="52"/>
          <w:szCs w:val="52"/>
        </w:rPr>
        <w:t>?</w:t>
      </w:r>
    </w:p>
    <w:p w14:paraId="6906A790" w14:textId="3F571F85" w:rsidR="00BB19AD" w:rsidRDefault="00BB19AD" w:rsidP="008A6735">
      <w:pPr>
        <w:pStyle w:val="Heading3"/>
        <w:jc w:val="both"/>
        <w:rPr>
          <w:b/>
          <w:i w:val="0"/>
          <w:sz w:val="52"/>
          <w:szCs w:val="52"/>
        </w:rPr>
      </w:pPr>
    </w:p>
    <w:p w14:paraId="0C6113DA" w14:textId="3ED64553" w:rsidR="00BB19AD" w:rsidRDefault="00BB19AD" w:rsidP="008A6735">
      <w:pPr>
        <w:pStyle w:val="Heading3"/>
        <w:jc w:val="both"/>
        <w:rPr>
          <w:bCs/>
          <w:i w:val="0"/>
          <w:sz w:val="32"/>
          <w:szCs w:val="32"/>
        </w:rPr>
      </w:pPr>
      <w:r>
        <w:rPr>
          <w:bCs/>
          <w:i w:val="0"/>
          <w:sz w:val="32"/>
          <w:szCs w:val="32"/>
        </w:rPr>
        <w:t xml:space="preserve">This project can be used as a startup for a new company which can collaborate with the government </w:t>
      </w:r>
      <w:r w:rsidR="005267D1">
        <w:rPr>
          <w:bCs/>
          <w:i w:val="0"/>
          <w:sz w:val="32"/>
          <w:szCs w:val="32"/>
        </w:rPr>
        <w:t>to install this device all over the country also the company would require engineers, technicians, executives and other employees for various tasks and people could apply for jobs in those fields.</w:t>
      </w:r>
    </w:p>
    <w:p w14:paraId="3D2E4497" w14:textId="330A1A9D" w:rsidR="005267D1" w:rsidRDefault="005267D1" w:rsidP="008A6735">
      <w:pPr>
        <w:pStyle w:val="Heading3"/>
        <w:jc w:val="both"/>
        <w:rPr>
          <w:bCs/>
          <w:i w:val="0"/>
          <w:sz w:val="32"/>
          <w:szCs w:val="32"/>
        </w:rPr>
      </w:pPr>
    </w:p>
    <w:p w14:paraId="2F30053A" w14:textId="77777777" w:rsidR="005267D1" w:rsidRDefault="005267D1" w:rsidP="008A6735">
      <w:pPr>
        <w:pStyle w:val="Heading3"/>
        <w:jc w:val="both"/>
        <w:rPr>
          <w:bCs/>
          <w:i w:val="0"/>
          <w:sz w:val="32"/>
          <w:szCs w:val="32"/>
        </w:rPr>
      </w:pPr>
      <w:r>
        <w:rPr>
          <w:bCs/>
          <w:i w:val="0"/>
          <w:sz w:val="32"/>
          <w:szCs w:val="32"/>
        </w:rPr>
        <w:t>Also, if this project is taken under by government it would still require technicians, engineers and human labour and this would also provide job opportunities.</w:t>
      </w:r>
    </w:p>
    <w:p w14:paraId="5CECED75" w14:textId="77777777" w:rsidR="005267D1" w:rsidRDefault="005267D1" w:rsidP="008A6735">
      <w:pPr>
        <w:pStyle w:val="Heading3"/>
        <w:jc w:val="both"/>
        <w:rPr>
          <w:bCs/>
          <w:i w:val="0"/>
          <w:sz w:val="32"/>
          <w:szCs w:val="32"/>
        </w:rPr>
      </w:pPr>
    </w:p>
    <w:p w14:paraId="25ABD6FF" w14:textId="1681E596" w:rsidR="005267D1" w:rsidRPr="005267D1" w:rsidRDefault="005267D1" w:rsidP="008A6735">
      <w:pPr>
        <w:pStyle w:val="Heading3"/>
        <w:jc w:val="both"/>
        <w:rPr>
          <w:b/>
          <w:i w:val="0"/>
          <w:sz w:val="52"/>
          <w:szCs w:val="52"/>
        </w:rPr>
      </w:pPr>
      <w:r w:rsidRPr="005267D1">
        <w:rPr>
          <w:b/>
          <w:i w:val="0"/>
          <w:sz w:val="52"/>
          <w:szCs w:val="52"/>
        </w:rPr>
        <w:t xml:space="preserve">Made In India </w:t>
      </w:r>
    </w:p>
    <w:p w14:paraId="2B2ADD6E" w14:textId="77777777" w:rsidR="00BB19AD" w:rsidRDefault="00BB19AD" w:rsidP="008A6735">
      <w:pPr>
        <w:pStyle w:val="Heading3"/>
        <w:jc w:val="both"/>
        <w:rPr>
          <w:b/>
          <w:i w:val="0"/>
          <w:sz w:val="52"/>
          <w:szCs w:val="52"/>
        </w:rPr>
      </w:pPr>
    </w:p>
    <w:p w14:paraId="6C3A02C4" w14:textId="4DBEDEAE" w:rsidR="00BB19AD" w:rsidRPr="005267D1" w:rsidRDefault="005267D1" w:rsidP="008A6735">
      <w:pPr>
        <w:pStyle w:val="Heading3"/>
        <w:jc w:val="both"/>
        <w:rPr>
          <w:bCs/>
          <w:i w:val="0"/>
          <w:sz w:val="32"/>
          <w:szCs w:val="32"/>
        </w:rPr>
      </w:pPr>
      <w:r>
        <w:rPr>
          <w:bCs/>
          <w:i w:val="0"/>
          <w:sz w:val="32"/>
          <w:szCs w:val="32"/>
        </w:rPr>
        <w:t xml:space="preserve">We want this system to be fully manufactured in India and also rather using components imported from foreign we want to use components made here itself in India like rather using Arduino which is a developed platform we would prefer using India’s own Shakti processor and other components also Made </w:t>
      </w:r>
      <w:proofErr w:type="gramStart"/>
      <w:r>
        <w:rPr>
          <w:bCs/>
          <w:i w:val="0"/>
          <w:sz w:val="32"/>
          <w:szCs w:val="32"/>
        </w:rPr>
        <w:t>In</w:t>
      </w:r>
      <w:proofErr w:type="gramEnd"/>
      <w:r>
        <w:rPr>
          <w:bCs/>
          <w:i w:val="0"/>
          <w:sz w:val="32"/>
          <w:szCs w:val="32"/>
        </w:rPr>
        <w:t xml:space="preserve"> India </w:t>
      </w:r>
    </w:p>
    <w:p w14:paraId="29E55232" w14:textId="2E7199A5" w:rsidR="00F33E30" w:rsidRDefault="00F33E30" w:rsidP="008A6735">
      <w:pPr>
        <w:pStyle w:val="Heading3"/>
        <w:jc w:val="both"/>
        <w:rPr>
          <w:bCs/>
          <w:i w:val="0"/>
          <w:sz w:val="32"/>
          <w:szCs w:val="32"/>
        </w:rPr>
      </w:pPr>
    </w:p>
    <w:p w14:paraId="1D647BC3" w14:textId="77777777" w:rsidR="0062438E" w:rsidRDefault="0062438E" w:rsidP="008A6735">
      <w:pPr>
        <w:pStyle w:val="Heading3"/>
        <w:jc w:val="both"/>
        <w:rPr>
          <w:b/>
          <w:i w:val="0"/>
          <w:sz w:val="52"/>
          <w:szCs w:val="52"/>
        </w:rPr>
      </w:pPr>
    </w:p>
    <w:p w14:paraId="3A87FEAB" w14:textId="77777777" w:rsidR="0062438E" w:rsidRDefault="0062438E" w:rsidP="008A6735">
      <w:pPr>
        <w:pStyle w:val="Heading3"/>
        <w:jc w:val="both"/>
        <w:rPr>
          <w:b/>
          <w:i w:val="0"/>
          <w:sz w:val="52"/>
          <w:szCs w:val="52"/>
        </w:rPr>
      </w:pPr>
    </w:p>
    <w:p w14:paraId="6A046736" w14:textId="77777777" w:rsidR="00A81944" w:rsidRDefault="00A81944" w:rsidP="008A6735">
      <w:pPr>
        <w:pStyle w:val="Heading3"/>
        <w:jc w:val="both"/>
        <w:rPr>
          <w:b/>
          <w:i w:val="0"/>
          <w:sz w:val="52"/>
          <w:szCs w:val="52"/>
        </w:rPr>
      </w:pPr>
    </w:p>
    <w:p w14:paraId="64D75C79" w14:textId="77777777" w:rsidR="00A81944" w:rsidRDefault="00A81944" w:rsidP="008A6735">
      <w:pPr>
        <w:pStyle w:val="Heading3"/>
        <w:jc w:val="both"/>
        <w:rPr>
          <w:b/>
          <w:i w:val="0"/>
          <w:sz w:val="52"/>
          <w:szCs w:val="52"/>
        </w:rPr>
      </w:pPr>
    </w:p>
    <w:p w14:paraId="640CF117" w14:textId="77777777" w:rsidR="00A81944" w:rsidRDefault="00A81944" w:rsidP="008A6735">
      <w:pPr>
        <w:pStyle w:val="Heading3"/>
        <w:jc w:val="both"/>
        <w:rPr>
          <w:b/>
          <w:i w:val="0"/>
          <w:sz w:val="52"/>
          <w:szCs w:val="52"/>
        </w:rPr>
      </w:pPr>
    </w:p>
    <w:p w14:paraId="4AAB134E" w14:textId="77777777" w:rsidR="00A81944" w:rsidRDefault="00A81944" w:rsidP="008A6735">
      <w:pPr>
        <w:pStyle w:val="Heading3"/>
        <w:jc w:val="both"/>
        <w:rPr>
          <w:b/>
          <w:i w:val="0"/>
          <w:sz w:val="52"/>
          <w:szCs w:val="52"/>
        </w:rPr>
      </w:pPr>
    </w:p>
    <w:p w14:paraId="30EF873D" w14:textId="77777777" w:rsidR="00A81944" w:rsidRDefault="00A81944" w:rsidP="008A6735">
      <w:pPr>
        <w:pStyle w:val="Heading3"/>
        <w:jc w:val="both"/>
        <w:rPr>
          <w:b/>
          <w:i w:val="0"/>
          <w:sz w:val="52"/>
          <w:szCs w:val="52"/>
        </w:rPr>
      </w:pPr>
    </w:p>
    <w:p w14:paraId="519C89A4" w14:textId="20106B42" w:rsidR="0062438E" w:rsidRDefault="0062438E" w:rsidP="008A6735">
      <w:pPr>
        <w:pStyle w:val="Heading3"/>
        <w:jc w:val="both"/>
        <w:rPr>
          <w:b/>
          <w:i w:val="0"/>
          <w:sz w:val="52"/>
          <w:szCs w:val="52"/>
        </w:rPr>
      </w:pPr>
      <w:r>
        <w:rPr>
          <w:b/>
          <w:i w:val="0"/>
          <w:sz w:val="52"/>
          <w:szCs w:val="52"/>
        </w:rPr>
        <w:lastRenderedPageBreak/>
        <w:t>Future Plans</w:t>
      </w:r>
    </w:p>
    <w:p w14:paraId="654B7DDF" w14:textId="77777777" w:rsidR="0062438E" w:rsidRDefault="0062438E" w:rsidP="008A6735">
      <w:pPr>
        <w:pStyle w:val="Heading3"/>
        <w:jc w:val="both"/>
        <w:rPr>
          <w:b/>
          <w:i w:val="0"/>
          <w:sz w:val="52"/>
          <w:szCs w:val="52"/>
        </w:rPr>
      </w:pPr>
    </w:p>
    <w:p w14:paraId="68AE4976" w14:textId="2635969D" w:rsidR="005267D1" w:rsidRPr="0062438E" w:rsidRDefault="005267D1" w:rsidP="0062438E">
      <w:pPr>
        <w:pStyle w:val="Heading3"/>
        <w:numPr>
          <w:ilvl w:val="0"/>
          <w:numId w:val="3"/>
        </w:numPr>
        <w:jc w:val="both"/>
        <w:rPr>
          <w:b/>
          <w:i w:val="0"/>
          <w:sz w:val="48"/>
          <w:szCs w:val="48"/>
        </w:rPr>
      </w:pPr>
      <w:r w:rsidRPr="0062438E">
        <w:rPr>
          <w:b/>
          <w:i w:val="0"/>
          <w:sz w:val="48"/>
          <w:szCs w:val="48"/>
        </w:rPr>
        <w:t xml:space="preserve">A special </w:t>
      </w:r>
      <w:r w:rsidR="0062438E" w:rsidRPr="0062438E">
        <w:rPr>
          <w:b/>
          <w:i w:val="0"/>
          <w:sz w:val="48"/>
          <w:szCs w:val="48"/>
        </w:rPr>
        <w:t>indication with google maps</w:t>
      </w:r>
    </w:p>
    <w:p w14:paraId="27000854" w14:textId="77777777" w:rsidR="0062438E" w:rsidRDefault="0062438E" w:rsidP="008A6735">
      <w:pPr>
        <w:pStyle w:val="Heading3"/>
        <w:jc w:val="both"/>
        <w:rPr>
          <w:bCs/>
          <w:i w:val="0"/>
          <w:sz w:val="52"/>
          <w:szCs w:val="52"/>
        </w:rPr>
      </w:pPr>
    </w:p>
    <w:p w14:paraId="60920212" w14:textId="1CF676F6" w:rsidR="00913A29" w:rsidRDefault="00913A29" w:rsidP="008A6735">
      <w:pPr>
        <w:pStyle w:val="Heading3"/>
        <w:jc w:val="both"/>
        <w:rPr>
          <w:bCs/>
          <w:i w:val="0"/>
          <w:sz w:val="32"/>
          <w:szCs w:val="32"/>
        </w:rPr>
      </w:pPr>
      <w:r>
        <w:rPr>
          <w:bCs/>
          <w:i w:val="0"/>
          <w:sz w:val="32"/>
          <w:szCs w:val="32"/>
        </w:rPr>
        <w:t xml:space="preserve">Rather than only using a display board to indicate drivers of other vehicles for leaving space for emergency vehicle we </w:t>
      </w:r>
      <w:r w:rsidR="0062438E">
        <w:rPr>
          <w:bCs/>
          <w:i w:val="0"/>
          <w:sz w:val="32"/>
          <w:szCs w:val="32"/>
        </w:rPr>
        <w:t>also</w:t>
      </w:r>
      <w:r>
        <w:rPr>
          <w:bCs/>
          <w:i w:val="0"/>
          <w:sz w:val="32"/>
          <w:szCs w:val="32"/>
        </w:rPr>
        <w:t xml:space="preserve"> want another way in which indication could be more efficient and prior for which we </w:t>
      </w:r>
      <w:r w:rsidR="0062438E">
        <w:rPr>
          <w:bCs/>
          <w:i w:val="0"/>
          <w:sz w:val="32"/>
          <w:szCs w:val="32"/>
        </w:rPr>
        <w:t>plan to</w:t>
      </w:r>
      <w:r>
        <w:rPr>
          <w:bCs/>
          <w:i w:val="0"/>
          <w:sz w:val="32"/>
          <w:szCs w:val="32"/>
        </w:rPr>
        <w:t xml:space="preserve"> us</w:t>
      </w:r>
      <w:r w:rsidR="0062438E">
        <w:rPr>
          <w:bCs/>
          <w:i w:val="0"/>
          <w:sz w:val="32"/>
          <w:szCs w:val="32"/>
        </w:rPr>
        <w:t>e</w:t>
      </w:r>
      <w:r>
        <w:rPr>
          <w:bCs/>
          <w:i w:val="0"/>
          <w:sz w:val="32"/>
          <w:szCs w:val="32"/>
        </w:rPr>
        <w:t xml:space="preserve"> Google’s API, </w:t>
      </w:r>
      <w:r w:rsidRPr="00913A29">
        <w:rPr>
          <w:b/>
          <w:i w:val="0"/>
          <w:sz w:val="32"/>
          <w:szCs w:val="32"/>
        </w:rPr>
        <w:t>Google Maps</w:t>
      </w:r>
      <w:r>
        <w:rPr>
          <w:bCs/>
          <w:i w:val="0"/>
          <w:sz w:val="32"/>
          <w:szCs w:val="32"/>
        </w:rPr>
        <w:t xml:space="preserve"> which is a navigation tool used by almost all of the population for day to day navigation.</w:t>
      </w:r>
    </w:p>
    <w:p w14:paraId="0735AFEF" w14:textId="31AB10DB" w:rsidR="00913A29" w:rsidRDefault="00913A29" w:rsidP="008A6735">
      <w:pPr>
        <w:pStyle w:val="Heading3"/>
        <w:jc w:val="both"/>
        <w:rPr>
          <w:bCs/>
          <w:i w:val="0"/>
          <w:sz w:val="32"/>
          <w:szCs w:val="32"/>
        </w:rPr>
      </w:pPr>
    </w:p>
    <w:p w14:paraId="0AB281C5" w14:textId="3EA458B5" w:rsidR="00913A29" w:rsidRDefault="0062438E" w:rsidP="008A6735">
      <w:pPr>
        <w:pStyle w:val="Heading3"/>
        <w:jc w:val="both"/>
        <w:rPr>
          <w:bCs/>
          <w:i w:val="0"/>
          <w:sz w:val="32"/>
          <w:szCs w:val="32"/>
        </w:rPr>
      </w:pPr>
      <w:r>
        <w:rPr>
          <w:bCs/>
          <w:i w:val="0"/>
          <w:sz w:val="32"/>
          <w:szCs w:val="32"/>
        </w:rPr>
        <w:t xml:space="preserve">Our plan is </w:t>
      </w:r>
      <w:r w:rsidR="00913A29">
        <w:rPr>
          <w:bCs/>
          <w:i w:val="0"/>
          <w:sz w:val="32"/>
          <w:szCs w:val="32"/>
        </w:rPr>
        <w:t xml:space="preserve">to add a sort of notification in the app itself which would notify </w:t>
      </w:r>
      <w:proofErr w:type="gramStart"/>
      <w:r>
        <w:rPr>
          <w:bCs/>
          <w:i w:val="0"/>
          <w:sz w:val="32"/>
          <w:szCs w:val="32"/>
        </w:rPr>
        <w:t>every</w:t>
      </w:r>
      <w:r w:rsidR="00A27F22">
        <w:rPr>
          <w:bCs/>
          <w:i w:val="0"/>
          <w:sz w:val="32"/>
          <w:szCs w:val="32"/>
        </w:rPr>
        <w:t xml:space="preserve"> </w:t>
      </w:r>
      <w:r w:rsidR="00913A29">
        <w:rPr>
          <w:bCs/>
          <w:i w:val="0"/>
          <w:sz w:val="32"/>
          <w:szCs w:val="32"/>
        </w:rPr>
        <w:t xml:space="preserve"> driver</w:t>
      </w:r>
      <w:proofErr w:type="gramEnd"/>
      <w:r w:rsidR="00913A29">
        <w:rPr>
          <w:bCs/>
          <w:i w:val="0"/>
          <w:sz w:val="32"/>
          <w:szCs w:val="32"/>
        </w:rPr>
        <w:t xml:space="preserve"> </w:t>
      </w:r>
      <w:r>
        <w:rPr>
          <w:bCs/>
          <w:i w:val="0"/>
          <w:sz w:val="32"/>
          <w:szCs w:val="32"/>
        </w:rPr>
        <w:t xml:space="preserve">using google maps </w:t>
      </w:r>
      <w:r w:rsidR="00913A29">
        <w:rPr>
          <w:bCs/>
          <w:i w:val="0"/>
          <w:sz w:val="32"/>
          <w:szCs w:val="32"/>
        </w:rPr>
        <w:t>about an emergency vehicle approaching toward himself in somewhat like this way:</w:t>
      </w:r>
    </w:p>
    <w:p w14:paraId="2A1119E7" w14:textId="6D1B8A0F" w:rsidR="00913A29" w:rsidRDefault="00913A29" w:rsidP="008A6735">
      <w:pPr>
        <w:pStyle w:val="Heading3"/>
        <w:jc w:val="both"/>
        <w:rPr>
          <w:bCs/>
          <w:i w:val="0"/>
          <w:sz w:val="32"/>
          <w:szCs w:val="32"/>
        </w:rPr>
      </w:pPr>
    </w:p>
    <w:p w14:paraId="548C44CE" w14:textId="6C30FC76" w:rsidR="00913A29" w:rsidRPr="00913A29" w:rsidRDefault="00913A29" w:rsidP="008A6735">
      <w:pPr>
        <w:pStyle w:val="Heading3"/>
        <w:jc w:val="both"/>
        <w:rPr>
          <w:bCs/>
          <w:i w:val="0"/>
          <w:sz w:val="32"/>
          <w:szCs w:val="32"/>
        </w:rPr>
      </w:pPr>
      <w:r>
        <w:rPr>
          <w:bCs/>
          <w:i w:val="0"/>
          <w:noProof/>
          <w:sz w:val="32"/>
          <w:szCs w:val="32"/>
        </w:rPr>
        <w:drawing>
          <wp:inline distT="0" distB="0" distL="0" distR="0" wp14:anchorId="60A2D194" wp14:editId="0650C657">
            <wp:extent cx="154840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iving.png"/>
                    <pic:cNvPicPr/>
                  </pic:nvPicPr>
                  <pic:blipFill>
                    <a:blip r:embed="rId27">
                      <a:extLst>
                        <a:ext uri="{28A0092B-C50C-407E-A947-70E740481C1C}">
                          <a14:useLocalDpi xmlns:a14="http://schemas.microsoft.com/office/drawing/2010/main" val="0"/>
                        </a:ext>
                      </a:extLst>
                    </a:blip>
                    <a:stretch>
                      <a:fillRect/>
                    </a:stretch>
                  </pic:blipFill>
                  <pic:spPr>
                    <a:xfrm>
                      <a:off x="0" y="0"/>
                      <a:ext cx="1632168" cy="3534185"/>
                    </a:xfrm>
                    <a:prstGeom prst="rect">
                      <a:avLst/>
                    </a:prstGeom>
                  </pic:spPr>
                </pic:pic>
              </a:graphicData>
            </a:graphic>
          </wp:inline>
        </w:drawing>
      </w:r>
      <w:r>
        <w:rPr>
          <w:bCs/>
          <w:i w:val="0"/>
          <w:sz w:val="32"/>
          <w:szCs w:val="32"/>
        </w:rPr>
        <w:t xml:space="preserve"> </w:t>
      </w:r>
    </w:p>
    <w:p w14:paraId="376F50AD" w14:textId="77777777" w:rsidR="004B7E44" w:rsidRDefault="004B7E44" w:rsidP="008A6735">
      <w:pPr>
        <w:jc w:val="both"/>
        <w:rPr>
          <w:rFonts w:eastAsia="Times New Roman"/>
        </w:rPr>
      </w:pPr>
    </w:p>
    <w:p w14:paraId="089F8994" w14:textId="1180C96D" w:rsidR="004B7E44" w:rsidRDefault="004B7E44" w:rsidP="008A6735">
      <w:pPr>
        <w:jc w:val="both"/>
      </w:pPr>
    </w:p>
    <w:p w14:paraId="6B6DB85F" w14:textId="5E82D519" w:rsidR="004B7E44" w:rsidRDefault="00913A29" w:rsidP="008A6735">
      <w:pPr>
        <w:pStyle w:val="Heading3"/>
        <w:jc w:val="both"/>
        <w:rPr>
          <w:bCs/>
          <w:i w:val="0"/>
          <w:sz w:val="32"/>
          <w:szCs w:val="32"/>
        </w:rPr>
      </w:pPr>
      <w:r w:rsidRPr="00913A29">
        <w:rPr>
          <w:bCs/>
          <w:i w:val="0"/>
          <w:sz w:val="32"/>
          <w:szCs w:val="32"/>
        </w:rPr>
        <w:t>This w</w:t>
      </w:r>
      <w:r w:rsidR="0062438E">
        <w:rPr>
          <w:bCs/>
          <w:i w:val="0"/>
          <w:sz w:val="32"/>
          <w:szCs w:val="32"/>
        </w:rPr>
        <w:t>ill</w:t>
      </w:r>
      <w:r w:rsidRPr="00913A29">
        <w:rPr>
          <w:bCs/>
          <w:i w:val="0"/>
          <w:sz w:val="32"/>
          <w:szCs w:val="32"/>
        </w:rPr>
        <w:t xml:space="preserve"> make driver</w:t>
      </w:r>
      <w:r w:rsidR="0062438E">
        <w:rPr>
          <w:bCs/>
          <w:i w:val="0"/>
          <w:sz w:val="32"/>
          <w:szCs w:val="32"/>
        </w:rPr>
        <w:t xml:space="preserve"> </w:t>
      </w:r>
      <w:r w:rsidRPr="00913A29">
        <w:rPr>
          <w:bCs/>
          <w:i w:val="0"/>
          <w:sz w:val="32"/>
          <w:szCs w:val="32"/>
        </w:rPr>
        <w:t>alert about an emergency vehicle a lot efficiently and prior but for this to happen we would have to collaborate with Google Inc.</w:t>
      </w:r>
      <w:r w:rsidR="0062438E">
        <w:rPr>
          <w:bCs/>
          <w:i w:val="0"/>
          <w:sz w:val="32"/>
          <w:szCs w:val="32"/>
        </w:rPr>
        <w:t xml:space="preserve"> and request them to add this feature in their app.</w:t>
      </w:r>
    </w:p>
    <w:p w14:paraId="4CB7DF6F" w14:textId="77777777" w:rsidR="0062438E" w:rsidRDefault="0062438E" w:rsidP="008A6735">
      <w:pPr>
        <w:pStyle w:val="Heading3"/>
        <w:jc w:val="both"/>
        <w:rPr>
          <w:bCs/>
          <w:i w:val="0"/>
          <w:sz w:val="32"/>
          <w:szCs w:val="32"/>
        </w:rPr>
      </w:pPr>
    </w:p>
    <w:p w14:paraId="47D5AB1C" w14:textId="6B121B20" w:rsidR="0062438E" w:rsidRDefault="0062438E" w:rsidP="008A6735">
      <w:pPr>
        <w:pStyle w:val="Heading3"/>
        <w:jc w:val="both"/>
        <w:rPr>
          <w:bCs/>
          <w:i w:val="0"/>
          <w:sz w:val="32"/>
          <w:szCs w:val="32"/>
        </w:rPr>
      </w:pPr>
    </w:p>
    <w:p w14:paraId="65B73318" w14:textId="016A5F7B" w:rsidR="0062438E" w:rsidRPr="0062438E" w:rsidRDefault="0062438E" w:rsidP="0062438E">
      <w:pPr>
        <w:pStyle w:val="Heading3"/>
        <w:numPr>
          <w:ilvl w:val="0"/>
          <w:numId w:val="3"/>
        </w:numPr>
        <w:jc w:val="both"/>
        <w:rPr>
          <w:bCs/>
          <w:i w:val="0"/>
          <w:sz w:val="32"/>
          <w:szCs w:val="32"/>
        </w:rPr>
      </w:pPr>
      <w:r w:rsidRPr="0062438E">
        <w:rPr>
          <w:b/>
          <w:i w:val="0"/>
          <w:sz w:val="48"/>
          <w:szCs w:val="48"/>
        </w:rPr>
        <w:lastRenderedPageBreak/>
        <w:t>Satellite determined path to make more efficient indication</w:t>
      </w:r>
    </w:p>
    <w:p w14:paraId="371BBFEC" w14:textId="3F410E6C" w:rsidR="0062438E" w:rsidRDefault="0062438E" w:rsidP="0062438E">
      <w:pPr>
        <w:pStyle w:val="Heading3"/>
        <w:ind w:left="1080"/>
        <w:jc w:val="both"/>
        <w:rPr>
          <w:b/>
          <w:i w:val="0"/>
          <w:sz w:val="48"/>
          <w:szCs w:val="48"/>
        </w:rPr>
      </w:pPr>
    </w:p>
    <w:p w14:paraId="565E0E57" w14:textId="1EF3BD32" w:rsidR="00AB024E" w:rsidRDefault="007C1BAF" w:rsidP="0062438E">
      <w:pPr>
        <w:pStyle w:val="Heading3"/>
        <w:ind w:left="1080"/>
        <w:jc w:val="both"/>
        <w:rPr>
          <w:bCs/>
          <w:i w:val="0"/>
          <w:sz w:val="32"/>
          <w:szCs w:val="32"/>
        </w:rPr>
      </w:pPr>
      <w:r>
        <w:rPr>
          <w:bCs/>
          <w:i w:val="0"/>
          <w:sz w:val="32"/>
          <w:szCs w:val="32"/>
        </w:rPr>
        <w:t xml:space="preserve">We also want to indicate the other drivers not only about </w:t>
      </w:r>
      <w:r w:rsidR="002528A8">
        <w:rPr>
          <w:bCs/>
          <w:i w:val="0"/>
          <w:sz w:val="32"/>
          <w:szCs w:val="32"/>
        </w:rPr>
        <w:t>the approaching direction of the emergency vehicles but also about the direction in which the</w:t>
      </w:r>
      <w:r w:rsidR="00164BEC">
        <w:rPr>
          <w:bCs/>
          <w:i w:val="0"/>
          <w:sz w:val="32"/>
          <w:szCs w:val="32"/>
        </w:rPr>
        <w:t xml:space="preserve"> emergency vehicle</w:t>
      </w:r>
      <w:r w:rsidR="002528A8">
        <w:rPr>
          <w:bCs/>
          <w:i w:val="0"/>
          <w:sz w:val="32"/>
          <w:szCs w:val="32"/>
        </w:rPr>
        <w:t xml:space="preserve"> would be going</w:t>
      </w:r>
      <w:r w:rsidR="00164BEC">
        <w:rPr>
          <w:bCs/>
          <w:i w:val="0"/>
          <w:sz w:val="32"/>
          <w:szCs w:val="32"/>
        </w:rPr>
        <w:t xml:space="preserve"> for we will try to use a satellite to determine the direction in which the emergency vehicle has to go </w:t>
      </w:r>
      <w:r w:rsidR="00AB024E">
        <w:rPr>
          <w:bCs/>
          <w:i w:val="0"/>
          <w:sz w:val="32"/>
          <w:szCs w:val="32"/>
        </w:rPr>
        <w:t>by getting the current location of the emergency vehicle and location of its destination and then by generating the path in which the emergency vehicle should proceed with respect to live traffic and then it will inform the driver of the vehicle which path he should follow just like an navigation tool .</w:t>
      </w:r>
    </w:p>
    <w:p w14:paraId="008B37E1" w14:textId="77777777" w:rsidR="00AB024E" w:rsidRDefault="00AB024E" w:rsidP="0062438E">
      <w:pPr>
        <w:pStyle w:val="Heading3"/>
        <w:ind w:left="1080"/>
        <w:jc w:val="both"/>
        <w:rPr>
          <w:bCs/>
          <w:i w:val="0"/>
          <w:sz w:val="32"/>
          <w:szCs w:val="32"/>
        </w:rPr>
      </w:pPr>
    </w:p>
    <w:p w14:paraId="07972DD3" w14:textId="77777777" w:rsidR="00AB024E" w:rsidRDefault="00AB024E" w:rsidP="0062438E">
      <w:pPr>
        <w:pStyle w:val="Heading3"/>
        <w:ind w:left="1080"/>
        <w:jc w:val="both"/>
        <w:rPr>
          <w:bCs/>
          <w:i w:val="0"/>
          <w:sz w:val="32"/>
          <w:szCs w:val="32"/>
        </w:rPr>
      </w:pPr>
      <w:r>
        <w:rPr>
          <w:bCs/>
          <w:i w:val="0"/>
          <w:sz w:val="32"/>
          <w:szCs w:val="32"/>
        </w:rPr>
        <w:t>Then the satellite will determine all the traffic lights in the path of the emergency vehicle and will send the data of the direction in which emergency vehicle would be going to all the traffic signals in the path.</w:t>
      </w:r>
    </w:p>
    <w:p w14:paraId="31AD94E5" w14:textId="77777777" w:rsidR="00AB024E" w:rsidRDefault="00AB024E" w:rsidP="0062438E">
      <w:pPr>
        <w:pStyle w:val="Heading3"/>
        <w:ind w:left="1080"/>
        <w:jc w:val="both"/>
        <w:rPr>
          <w:bCs/>
          <w:i w:val="0"/>
          <w:sz w:val="32"/>
          <w:szCs w:val="32"/>
        </w:rPr>
      </w:pPr>
    </w:p>
    <w:p w14:paraId="3DD30D04" w14:textId="1D73F93C" w:rsidR="007C1BAF" w:rsidRDefault="00AB024E" w:rsidP="0062438E">
      <w:pPr>
        <w:pStyle w:val="Heading3"/>
        <w:ind w:left="1080"/>
        <w:jc w:val="both"/>
        <w:rPr>
          <w:bCs/>
          <w:i w:val="0"/>
          <w:sz w:val="32"/>
          <w:szCs w:val="32"/>
        </w:rPr>
      </w:pPr>
      <w:r>
        <w:rPr>
          <w:bCs/>
          <w:i w:val="0"/>
          <w:sz w:val="32"/>
          <w:szCs w:val="32"/>
        </w:rPr>
        <w:t xml:space="preserve">So, when the receivers will get signal of an emergency vehicle approaching to the traffic signal, they would also be knowing the direction in which it will go so it will indicate the other drivers about both the direction from which the emergency vehicle is coming and the direction </w:t>
      </w:r>
      <w:r w:rsidR="00A27F22">
        <w:rPr>
          <w:bCs/>
          <w:i w:val="0"/>
          <w:sz w:val="32"/>
          <w:szCs w:val="32"/>
        </w:rPr>
        <w:t>in which it will be going, So, that they could leave space for the emergency vehicle more efficiently.</w:t>
      </w:r>
    </w:p>
    <w:p w14:paraId="052D2C7F" w14:textId="3110B25E" w:rsidR="00A27F22" w:rsidRDefault="00A27F22" w:rsidP="0062438E">
      <w:pPr>
        <w:pStyle w:val="Heading3"/>
        <w:ind w:left="1080"/>
        <w:jc w:val="both"/>
        <w:rPr>
          <w:bCs/>
          <w:i w:val="0"/>
          <w:sz w:val="32"/>
          <w:szCs w:val="32"/>
        </w:rPr>
      </w:pPr>
    </w:p>
    <w:p w14:paraId="68979CC2" w14:textId="1B65ABCD" w:rsidR="00A27F22" w:rsidRDefault="00A27F22" w:rsidP="0062438E">
      <w:pPr>
        <w:pStyle w:val="Heading3"/>
        <w:ind w:left="1080"/>
        <w:jc w:val="both"/>
        <w:rPr>
          <w:bCs/>
          <w:i w:val="0"/>
          <w:sz w:val="32"/>
          <w:szCs w:val="32"/>
        </w:rPr>
      </w:pPr>
    </w:p>
    <w:p w14:paraId="267C8B7A" w14:textId="33795AA7" w:rsidR="00A27F22" w:rsidRDefault="00A27F22" w:rsidP="00A27F22">
      <w:pPr>
        <w:pStyle w:val="Heading3"/>
        <w:numPr>
          <w:ilvl w:val="0"/>
          <w:numId w:val="3"/>
        </w:numPr>
        <w:jc w:val="both"/>
        <w:rPr>
          <w:b/>
          <w:i w:val="0"/>
          <w:sz w:val="48"/>
          <w:szCs w:val="48"/>
        </w:rPr>
      </w:pPr>
      <w:r>
        <w:rPr>
          <w:b/>
          <w:i w:val="0"/>
          <w:sz w:val="48"/>
          <w:szCs w:val="48"/>
        </w:rPr>
        <w:t>Complaint Hotline for those who use the lane left free for emergency vehicles</w:t>
      </w:r>
    </w:p>
    <w:p w14:paraId="51979414" w14:textId="3F18B42F" w:rsidR="00A27F22" w:rsidRDefault="00A27F22" w:rsidP="00A27F22">
      <w:pPr>
        <w:pStyle w:val="Heading3"/>
        <w:ind w:left="1080"/>
        <w:jc w:val="both"/>
        <w:rPr>
          <w:b/>
          <w:i w:val="0"/>
          <w:sz w:val="48"/>
          <w:szCs w:val="48"/>
        </w:rPr>
      </w:pPr>
    </w:p>
    <w:p w14:paraId="31C53EA6" w14:textId="4AF08813" w:rsidR="00A27F22" w:rsidRDefault="00A27F22" w:rsidP="00A27F22">
      <w:pPr>
        <w:pStyle w:val="Heading3"/>
        <w:ind w:left="1080"/>
        <w:jc w:val="both"/>
        <w:rPr>
          <w:bCs/>
          <w:i w:val="0"/>
          <w:sz w:val="32"/>
          <w:szCs w:val="32"/>
        </w:rPr>
      </w:pPr>
      <w:r>
        <w:rPr>
          <w:bCs/>
          <w:i w:val="0"/>
          <w:sz w:val="32"/>
          <w:szCs w:val="32"/>
        </w:rPr>
        <w:t xml:space="preserve">When people will using this system for leaving space for emergency vehicles they would probably leave a lane for the emergency vehicles but, there would be some people who would try use that lane which was to be used by the emergency vehicles to get away from traffic but won’t be justice to others who would </w:t>
      </w:r>
      <w:r>
        <w:rPr>
          <w:bCs/>
          <w:i w:val="0"/>
          <w:sz w:val="32"/>
          <w:szCs w:val="32"/>
        </w:rPr>
        <w:lastRenderedPageBreak/>
        <w:t xml:space="preserve">get stuck in traffic just to let emergency vehicle its way out so for those people who misuse this system we want government </w:t>
      </w:r>
      <w:r w:rsidR="00893909">
        <w:rPr>
          <w:bCs/>
          <w:i w:val="0"/>
          <w:sz w:val="32"/>
          <w:szCs w:val="32"/>
        </w:rPr>
        <w:t>to create a complaint hotline so that people could complaint regarding this misuse so that everybody gets justice and this would also provide a job opportunity.</w:t>
      </w:r>
    </w:p>
    <w:p w14:paraId="08A1168D" w14:textId="26EAC3F0" w:rsidR="00893909" w:rsidRDefault="00893909" w:rsidP="00A27F22">
      <w:pPr>
        <w:pStyle w:val="Heading3"/>
        <w:ind w:left="1080"/>
        <w:jc w:val="both"/>
        <w:rPr>
          <w:bCs/>
          <w:i w:val="0"/>
          <w:sz w:val="32"/>
          <w:szCs w:val="32"/>
        </w:rPr>
      </w:pPr>
    </w:p>
    <w:p w14:paraId="0D2C31C5" w14:textId="77777777" w:rsidR="00EA55E5" w:rsidRDefault="00EA55E5" w:rsidP="00A27F22">
      <w:pPr>
        <w:pStyle w:val="Heading3"/>
        <w:ind w:left="1080"/>
        <w:jc w:val="both"/>
        <w:rPr>
          <w:b/>
          <w:i w:val="0"/>
          <w:sz w:val="52"/>
          <w:szCs w:val="52"/>
        </w:rPr>
      </w:pPr>
    </w:p>
    <w:p w14:paraId="431F9829" w14:textId="77777777" w:rsidR="00EA55E5" w:rsidRDefault="00EA55E5" w:rsidP="00A27F22">
      <w:pPr>
        <w:pStyle w:val="Heading3"/>
        <w:ind w:left="1080"/>
        <w:jc w:val="both"/>
        <w:rPr>
          <w:b/>
          <w:i w:val="0"/>
          <w:sz w:val="52"/>
          <w:szCs w:val="52"/>
        </w:rPr>
      </w:pPr>
    </w:p>
    <w:p w14:paraId="176BA82E" w14:textId="737DFB53" w:rsidR="00893909" w:rsidRDefault="00893909" w:rsidP="00A27F22">
      <w:pPr>
        <w:pStyle w:val="Heading3"/>
        <w:ind w:left="1080"/>
        <w:jc w:val="both"/>
        <w:rPr>
          <w:b/>
          <w:i w:val="0"/>
          <w:sz w:val="52"/>
          <w:szCs w:val="52"/>
        </w:rPr>
      </w:pPr>
      <w:r w:rsidRPr="00893909">
        <w:rPr>
          <w:b/>
          <w:i w:val="0"/>
          <w:sz w:val="52"/>
          <w:szCs w:val="52"/>
        </w:rPr>
        <w:t>Synopsis</w:t>
      </w:r>
    </w:p>
    <w:p w14:paraId="00406710" w14:textId="41BE6E1C" w:rsidR="00893909" w:rsidRDefault="00893909" w:rsidP="00A27F22">
      <w:pPr>
        <w:pStyle w:val="Heading3"/>
        <w:ind w:left="1080"/>
        <w:jc w:val="both"/>
        <w:rPr>
          <w:b/>
          <w:i w:val="0"/>
          <w:sz w:val="52"/>
          <w:szCs w:val="52"/>
        </w:rPr>
      </w:pPr>
    </w:p>
    <w:p w14:paraId="419302D6" w14:textId="14FCCBF2" w:rsidR="00893909" w:rsidRPr="00893909" w:rsidRDefault="00893909" w:rsidP="00A27F22">
      <w:pPr>
        <w:pStyle w:val="Heading3"/>
        <w:ind w:left="1080"/>
        <w:jc w:val="both"/>
        <w:rPr>
          <w:bCs/>
          <w:i w:val="0"/>
          <w:sz w:val="32"/>
          <w:szCs w:val="32"/>
        </w:rPr>
      </w:pPr>
      <w:r>
        <w:rPr>
          <w:bCs/>
          <w:i w:val="0"/>
          <w:sz w:val="32"/>
          <w:szCs w:val="32"/>
        </w:rPr>
        <w:t>Now to end this report we would again like to put stress on the fact that thousand of people lose their life just because emergency services can’t reach at time or they face an accident and all these facts state that our country is facing loss of many lives with just one problem and our project is the solution this problem. We want to equip are traffic lights with an additional display board to indicate people on road about an emergency vehicle approaching towards them. Our system first requires installation of a</w:t>
      </w:r>
      <w:r w:rsidR="00AD60BD">
        <w:rPr>
          <w:bCs/>
          <w:i w:val="0"/>
          <w:sz w:val="32"/>
          <w:szCs w:val="32"/>
        </w:rPr>
        <w:t xml:space="preserve"> </w:t>
      </w:r>
      <w:r>
        <w:rPr>
          <w:bCs/>
          <w:i w:val="0"/>
          <w:sz w:val="32"/>
          <w:szCs w:val="32"/>
        </w:rPr>
        <w:t>device on every emergency vehicle and installation of a d</w:t>
      </w:r>
      <w:r w:rsidR="00AD60BD">
        <w:rPr>
          <w:bCs/>
          <w:i w:val="0"/>
          <w:sz w:val="32"/>
          <w:szCs w:val="32"/>
        </w:rPr>
        <w:t>isplay board on every traffic signal. When an emergency vehicle will get an emergency call the driver would have to turn on the device installed in their vehicle. This will star</w:t>
      </w:r>
      <w:r w:rsidR="00E35F55">
        <w:rPr>
          <w:bCs/>
          <w:i w:val="0"/>
          <w:sz w:val="32"/>
          <w:szCs w:val="32"/>
        </w:rPr>
        <w:t xml:space="preserve">t transmission of a radio signal from the emergency vehicle. When this signal would be received by the nearest traffic light in range of 2-3 Km it will determine the direction from which the emergency vehicle is approaching, </w:t>
      </w:r>
      <w:r w:rsidR="002A40CD">
        <w:rPr>
          <w:bCs/>
          <w:i w:val="0"/>
          <w:sz w:val="32"/>
          <w:szCs w:val="32"/>
        </w:rPr>
        <w:t>then</w:t>
      </w:r>
      <w:r w:rsidR="00E35F55">
        <w:rPr>
          <w:bCs/>
          <w:i w:val="0"/>
          <w:sz w:val="32"/>
          <w:szCs w:val="32"/>
        </w:rPr>
        <w:t xml:space="preserve"> it would turn on indication </w:t>
      </w:r>
      <w:r w:rsidR="002A40CD">
        <w:rPr>
          <w:bCs/>
          <w:i w:val="0"/>
          <w:sz w:val="32"/>
          <w:szCs w:val="32"/>
        </w:rPr>
        <w:t>on the display board which would tell other drivers the direction from which an emergency vehicle is approaching. With this information the drivers could leave space possibly a lane for the emergency vehicle to go, also along with this indication the receiver would also turn the traffic signal to one green and other red so that traffic in the path of emergency vehicle could be cleared. With implementation of this system we could save those thousand lives and make the emergency services in India more efficient.</w:t>
      </w:r>
    </w:p>
    <w:p w14:paraId="730A0DA6" w14:textId="7023F4D7" w:rsidR="004B7E44" w:rsidRPr="00A81944" w:rsidRDefault="00893909" w:rsidP="008A6735">
      <w:pPr>
        <w:jc w:val="both"/>
      </w:pPr>
      <w:r>
        <w:t xml:space="preserve">    </w:t>
      </w:r>
    </w:p>
    <w:p w14:paraId="16271FEC" w14:textId="77777777" w:rsidR="00E617C1" w:rsidRPr="004B7E44" w:rsidRDefault="00E617C1" w:rsidP="004B7E44"/>
    <w:sectPr w:rsidR="00E617C1" w:rsidRPr="004B7E44" w:rsidSect="004B7E44">
      <w:headerReference w:type="default" r:id="rId28"/>
      <w:footerReference w:type="default" r:id="rId29"/>
      <w:footerReference w:type="first" r:id="rId3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A086F" w14:textId="77777777" w:rsidR="00646115" w:rsidRDefault="00646115" w:rsidP="004B7E44">
      <w:r>
        <w:separator/>
      </w:r>
    </w:p>
  </w:endnote>
  <w:endnote w:type="continuationSeparator" w:id="0">
    <w:p w14:paraId="6968CD71" w14:textId="77777777" w:rsidR="00646115" w:rsidRDefault="0064611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Franklin Gothic Book">
    <w:altName w:val="Franklin Gothic Book"/>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6987A" w14:textId="77777777" w:rsidR="00EA55E5" w:rsidRDefault="00EA55E5">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5B007850" w14:textId="77777777" w:rsidR="00EA55E5" w:rsidRDefault="00EA55E5"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79F42" w14:textId="77777777" w:rsidR="00646115" w:rsidRDefault="00646115" w:rsidP="004B7E44">
      <w:r>
        <w:separator/>
      </w:r>
    </w:p>
  </w:footnote>
  <w:footnote w:type="continuationSeparator" w:id="0">
    <w:p w14:paraId="7FEDE1BA" w14:textId="77777777" w:rsidR="00646115" w:rsidRDefault="0064611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EA55E5" w14:paraId="11C84237" w14:textId="77777777" w:rsidTr="004B7E44">
      <w:trPr>
        <w:trHeight w:val="1318"/>
      </w:trPr>
      <w:tc>
        <w:tcPr>
          <w:tcW w:w="12210" w:type="dxa"/>
          <w:tcBorders>
            <w:top w:val="nil"/>
            <w:left w:val="nil"/>
            <w:bottom w:val="nil"/>
            <w:right w:val="nil"/>
          </w:tcBorders>
        </w:tcPr>
        <w:p w14:paraId="68D36B4C" w14:textId="77777777" w:rsidR="00EA55E5" w:rsidRDefault="00EA55E5" w:rsidP="004B7E44">
          <w:pPr>
            <w:pStyle w:val="Header"/>
          </w:pPr>
          <w:r>
            <w:rPr>
              <w:noProof/>
            </w:rPr>
            <mc:AlternateContent>
              <mc:Choice Requires="wps">
                <w:drawing>
                  <wp:inline distT="0" distB="0" distL="0" distR="0" wp14:anchorId="3CC51ADB" wp14:editId="70A41082">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E20FF5" w14:textId="77777777" w:rsidR="00EA55E5" w:rsidRPr="004B7E44" w:rsidRDefault="00EA55E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CC51ADB"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EE20FF5"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D01E2"/>
    <w:multiLevelType w:val="hybridMultilevel"/>
    <w:tmpl w:val="C6DC63C4"/>
    <w:lvl w:ilvl="0" w:tplc="DD0A8394">
      <w:start w:val="1"/>
      <w:numFmt w:val="decimal"/>
      <w:lvlText w:val="%1."/>
      <w:lvlJc w:val="left"/>
      <w:pPr>
        <w:ind w:left="720" w:hanging="360"/>
      </w:pPr>
      <w:rPr>
        <w:rFonts w:hint="default"/>
        <w:b w:val="0"/>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CD25BF"/>
    <w:multiLevelType w:val="hybridMultilevel"/>
    <w:tmpl w:val="9A926666"/>
    <w:lvl w:ilvl="0" w:tplc="EB000216">
      <w:start w:val="1"/>
      <w:numFmt w:val="decimal"/>
      <w:lvlText w:val="%1."/>
      <w:lvlJc w:val="left"/>
      <w:pPr>
        <w:ind w:left="1080" w:hanging="720"/>
      </w:pPr>
      <w:rPr>
        <w:rFonts w:hint="default"/>
        <w:b/>
        <w:bCs w:val="0"/>
        <w:sz w:val="48"/>
        <w:szCs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800D3B"/>
    <w:multiLevelType w:val="hybridMultilevel"/>
    <w:tmpl w:val="EE12B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CC3"/>
    <w:rsid w:val="00164BEC"/>
    <w:rsid w:val="00222721"/>
    <w:rsid w:val="00242EED"/>
    <w:rsid w:val="002528A8"/>
    <w:rsid w:val="00293B83"/>
    <w:rsid w:val="00294A11"/>
    <w:rsid w:val="002A40CD"/>
    <w:rsid w:val="002E0228"/>
    <w:rsid w:val="002F7CC3"/>
    <w:rsid w:val="00317373"/>
    <w:rsid w:val="00402ED2"/>
    <w:rsid w:val="00445E9F"/>
    <w:rsid w:val="00490F62"/>
    <w:rsid w:val="004B7E44"/>
    <w:rsid w:val="004D5252"/>
    <w:rsid w:val="004F2B86"/>
    <w:rsid w:val="005267D1"/>
    <w:rsid w:val="005A718F"/>
    <w:rsid w:val="0062438E"/>
    <w:rsid w:val="00646115"/>
    <w:rsid w:val="006A3CE7"/>
    <w:rsid w:val="006E62CB"/>
    <w:rsid w:val="007516CF"/>
    <w:rsid w:val="007C1BAF"/>
    <w:rsid w:val="007C4438"/>
    <w:rsid w:val="0088605A"/>
    <w:rsid w:val="00893909"/>
    <w:rsid w:val="008A6735"/>
    <w:rsid w:val="008B33BC"/>
    <w:rsid w:val="008C71C0"/>
    <w:rsid w:val="0090258E"/>
    <w:rsid w:val="009120E9"/>
    <w:rsid w:val="00913A29"/>
    <w:rsid w:val="00945900"/>
    <w:rsid w:val="009C396C"/>
    <w:rsid w:val="00A27F22"/>
    <w:rsid w:val="00A81944"/>
    <w:rsid w:val="00AA575A"/>
    <w:rsid w:val="00AB024E"/>
    <w:rsid w:val="00AD60BD"/>
    <w:rsid w:val="00AE4D2F"/>
    <w:rsid w:val="00B572B4"/>
    <w:rsid w:val="00BB19AD"/>
    <w:rsid w:val="00BE6F38"/>
    <w:rsid w:val="00C171C0"/>
    <w:rsid w:val="00C33F48"/>
    <w:rsid w:val="00CF2D6B"/>
    <w:rsid w:val="00CF518C"/>
    <w:rsid w:val="00DB26A7"/>
    <w:rsid w:val="00DC4795"/>
    <w:rsid w:val="00DE3F27"/>
    <w:rsid w:val="00E35F55"/>
    <w:rsid w:val="00E408E5"/>
    <w:rsid w:val="00E617C1"/>
    <w:rsid w:val="00E76CAD"/>
    <w:rsid w:val="00E94B5F"/>
    <w:rsid w:val="00EA55E5"/>
    <w:rsid w:val="00F33E30"/>
    <w:rsid w:val="00F34E1D"/>
    <w:rsid w:val="00F445E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AEE61"/>
  <w15:chartTrackingRefBased/>
  <w15:docId w15:val="{1EC82215-90E6-42C5-B17B-71F8A0927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BalloonText">
    <w:name w:val="Balloon Text"/>
    <w:basedOn w:val="Normal"/>
    <w:link w:val="BalloonTextChar"/>
    <w:uiPriority w:val="99"/>
    <w:semiHidden/>
    <w:unhideWhenUsed/>
    <w:rsid w:val="002F7C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C3"/>
    <w:rPr>
      <w:rFonts w:ascii="Segoe UI" w:eastAsiaTheme="minorEastAsia" w:hAnsi="Segoe UI" w:cs="Segoe UI"/>
      <w:color w:val="FFFFFF" w:themeColor="background1"/>
    </w:rPr>
  </w:style>
  <w:style w:type="character" w:styleId="Hyperlink">
    <w:name w:val="Hyperlink"/>
    <w:basedOn w:val="DefaultParagraphFont"/>
    <w:uiPriority w:val="99"/>
    <w:semiHidden/>
    <w:unhideWhenUsed/>
    <w:rsid w:val="00222721"/>
    <w:rPr>
      <w:color w:val="0000FF"/>
      <w:u w:val="single"/>
    </w:rPr>
  </w:style>
  <w:style w:type="paragraph" w:styleId="NormalWeb">
    <w:name w:val="Normal (Web)"/>
    <w:basedOn w:val="Normal"/>
    <w:uiPriority w:val="99"/>
    <w:semiHidden/>
    <w:unhideWhenUsed/>
    <w:rsid w:val="00222721"/>
    <w:pPr>
      <w:spacing w:before="100" w:beforeAutospacing="1" w:after="100" w:afterAutospacing="1" w:line="240" w:lineRule="auto"/>
    </w:pPr>
    <w:rPr>
      <w:rFonts w:ascii="Times New Roman" w:eastAsia="Times New Roman" w:hAnsi="Times New Roman" w:cs="Times New Roman"/>
      <w:color w:val="auto"/>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30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diagramLayout" Target="diagrams/layout1.xml"/><Relationship Id="rId26" Type="http://schemas.microsoft.com/office/2007/relationships/diagramDrawing" Target="diagrams/drawing2.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Data" Target="diagrams/data1.xml"/><Relationship Id="rId25"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Colors" Target="diagrams/colors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en/Main/Products" TargetMode="External"/><Relationship Id="rId24" Type="http://schemas.openxmlformats.org/officeDocument/2006/relationships/diagramQuickStyle" Target="diagrams/quickStyle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Display_device" TargetMode="External"/><Relationship Id="rId23" Type="http://schemas.openxmlformats.org/officeDocument/2006/relationships/diagramLayout" Target="diagrams/layout2.xm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diagramData" Target="diagrams/data2.xml"/><Relationship Id="rId27" Type="http://schemas.openxmlformats.org/officeDocument/2006/relationships/image" Target="media/image8.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it%20Vig\AppData\Local\Packages\Microsoft.Office.Desktop_8wekyb3d8bbwe\LocalCache\Roaming\Microsoft\Templates\Business%20report%20(Professional%20design).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313390-29EA-49E8-8083-0F5FE5D56C87}"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IN"/>
        </a:p>
      </dgm:t>
    </dgm:pt>
    <dgm:pt modelId="{C31AF8ED-C9FD-420F-B948-216058EDCBC8}">
      <dgm:prSet phldrT="[Text]"/>
      <dgm:spPr/>
      <dgm:t>
        <a:bodyPr/>
        <a:lstStyle/>
        <a:p>
          <a:r>
            <a:rPr lang="en-IN"/>
            <a:t>Emergency call received</a:t>
          </a:r>
        </a:p>
      </dgm:t>
    </dgm:pt>
    <dgm:pt modelId="{6B5CBFB5-2382-4CF6-9ADD-0AEAD91533D9}" type="parTrans" cxnId="{387994F6-FA2A-4BAC-86FF-9D3F469096C9}">
      <dgm:prSet/>
      <dgm:spPr/>
      <dgm:t>
        <a:bodyPr/>
        <a:lstStyle/>
        <a:p>
          <a:endParaRPr lang="en-IN"/>
        </a:p>
      </dgm:t>
    </dgm:pt>
    <dgm:pt modelId="{71951538-77DA-429B-91AC-84C13BF77C63}" type="sibTrans" cxnId="{387994F6-FA2A-4BAC-86FF-9D3F469096C9}">
      <dgm:prSet/>
      <dgm:spPr/>
      <dgm:t>
        <a:bodyPr/>
        <a:lstStyle/>
        <a:p>
          <a:endParaRPr lang="en-IN"/>
        </a:p>
      </dgm:t>
    </dgm:pt>
    <dgm:pt modelId="{E9F1EC9B-7AC7-4F08-ADDD-FA214416E0DE}">
      <dgm:prSet phldrT="[Text]"/>
      <dgm:spPr/>
      <dgm:t>
        <a:bodyPr/>
        <a:lstStyle/>
        <a:p>
          <a:r>
            <a:rPr lang="en-IN"/>
            <a:t>Button turned on </a:t>
          </a:r>
        </a:p>
      </dgm:t>
    </dgm:pt>
    <dgm:pt modelId="{7580FB7F-C5FC-46DB-A8D5-8C44BCE52CE3}" type="parTrans" cxnId="{26CEDC91-F9F7-4B54-8EBA-D6587FC9230F}">
      <dgm:prSet/>
      <dgm:spPr/>
      <dgm:t>
        <a:bodyPr/>
        <a:lstStyle/>
        <a:p>
          <a:endParaRPr lang="en-IN"/>
        </a:p>
      </dgm:t>
    </dgm:pt>
    <dgm:pt modelId="{2D9FABDD-B50D-4875-8F76-6015FBE08C67}" type="sibTrans" cxnId="{26CEDC91-F9F7-4B54-8EBA-D6587FC9230F}">
      <dgm:prSet/>
      <dgm:spPr/>
      <dgm:t>
        <a:bodyPr/>
        <a:lstStyle/>
        <a:p>
          <a:endParaRPr lang="en-IN"/>
        </a:p>
      </dgm:t>
    </dgm:pt>
    <dgm:pt modelId="{55D831B9-B7D4-4560-BE8D-12AB65C4566D}">
      <dgm:prSet phldrT="[Text]"/>
      <dgm:spPr/>
      <dgm:t>
        <a:bodyPr/>
        <a:lstStyle/>
        <a:p>
          <a:r>
            <a:rPr lang="en-IN"/>
            <a:t>Signal recieved by microcontroller</a:t>
          </a:r>
        </a:p>
      </dgm:t>
    </dgm:pt>
    <dgm:pt modelId="{0387CCD6-13A8-4472-A56C-E8629AE4D4D5}" type="parTrans" cxnId="{C0CC1FBE-6969-44FE-B56B-50C6A3244CD3}">
      <dgm:prSet/>
      <dgm:spPr/>
      <dgm:t>
        <a:bodyPr/>
        <a:lstStyle/>
        <a:p>
          <a:endParaRPr lang="en-IN"/>
        </a:p>
      </dgm:t>
    </dgm:pt>
    <dgm:pt modelId="{A56C8BC3-823F-4DFC-A365-338F93ED98AC}" type="sibTrans" cxnId="{C0CC1FBE-6969-44FE-B56B-50C6A3244CD3}">
      <dgm:prSet/>
      <dgm:spPr/>
      <dgm:t>
        <a:bodyPr/>
        <a:lstStyle/>
        <a:p>
          <a:endParaRPr lang="en-IN"/>
        </a:p>
      </dgm:t>
    </dgm:pt>
    <dgm:pt modelId="{B892A70E-41FF-4FF4-9E25-E29DD1C3C2D4}">
      <dgm:prSet phldrT="[Text]"/>
      <dgm:spPr/>
      <dgm:t>
        <a:bodyPr/>
        <a:lstStyle/>
        <a:p>
          <a:r>
            <a:rPr lang="en-IN"/>
            <a:t>GPS</a:t>
          </a:r>
          <a:r>
            <a:rPr lang="en-IN" baseline="0"/>
            <a:t> module started</a:t>
          </a:r>
          <a:endParaRPr lang="en-IN"/>
        </a:p>
      </dgm:t>
    </dgm:pt>
    <dgm:pt modelId="{AF268905-DA9E-4E0B-B2A9-D5D87A280D65}" type="parTrans" cxnId="{7A7645DE-296C-490E-9C46-32181DEAC61A}">
      <dgm:prSet/>
      <dgm:spPr/>
      <dgm:t>
        <a:bodyPr/>
        <a:lstStyle/>
        <a:p>
          <a:endParaRPr lang="en-IN"/>
        </a:p>
      </dgm:t>
    </dgm:pt>
    <dgm:pt modelId="{4EF8E840-7B4C-4318-94A4-7A0B5310FAFE}" type="sibTrans" cxnId="{7A7645DE-296C-490E-9C46-32181DEAC61A}">
      <dgm:prSet/>
      <dgm:spPr/>
      <dgm:t>
        <a:bodyPr/>
        <a:lstStyle/>
        <a:p>
          <a:endParaRPr lang="en-IN"/>
        </a:p>
      </dgm:t>
    </dgm:pt>
    <dgm:pt modelId="{1A1FF385-2195-481A-9E25-2A1A3446BF92}">
      <dgm:prSet phldrT="[Text]"/>
      <dgm:spPr/>
      <dgm:t>
        <a:bodyPr/>
        <a:lstStyle/>
        <a:p>
          <a:r>
            <a:rPr lang="en-IN"/>
            <a:t>Co-rodinates Derived</a:t>
          </a:r>
        </a:p>
      </dgm:t>
    </dgm:pt>
    <dgm:pt modelId="{E79655BD-D8BA-40B0-B0BB-38490A6923BC}" type="parTrans" cxnId="{E9C68F39-7515-457F-A401-A478D01C8C60}">
      <dgm:prSet/>
      <dgm:spPr/>
      <dgm:t>
        <a:bodyPr/>
        <a:lstStyle/>
        <a:p>
          <a:endParaRPr lang="en-IN"/>
        </a:p>
      </dgm:t>
    </dgm:pt>
    <dgm:pt modelId="{C9D356A4-B1A2-4E01-842D-13CB75ADF8D9}" type="sibTrans" cxnId="{E9C68F39-7515-457F-A401-A478D01C8C60}">
      <dgm:prSet/>
      <dgm:spPr/>
      <dgm:t>
        <a:bodyPr/>
        <a:lstStyle/>
        <a:p>
          <a:endParaRPr lang="en-IN"/>
        </a:p>
      </dgm:t>
    </dgm:pt>
    <dgm:pt modelId="{339A22ED-6298-4B72-B4C0-C6D5759D00E1}">
      <dgm:prSet phldrT="[Text]"/>
      <dgm:spPr/>
      <dgm:t>
        <a:bodyPr/>
        <a:lstStyle/>
        <a:p>
          <a:r>
            <a:rPr lang="en-IN"/>
            <a:t>Co-ordinates transmitted</a:t>
          </a:r>
        </a:p>
      </dgm:t>
    </dgm:pt>
    <dgm:pt modelId="{B46D4FB9-7C4D-4328-830E-AEB990BEF684}" type="parTrans" cxnId="{D78470BD-D642-48F3-A273-126924864AF2}">
      <dgm:prSet/>
      <dgm:spPr/>
      <dgm:t>
        <a:bodyPr/>
        <a:lstStyle/>
        <a:p>
          <a:endParaRPr lang="en-IN"/>
        </a:p>
      </dgm:t>
    </dgm:pt>
    <dgm:pt modelId="{C522D8F2-0C81-4081-857F-7CF485CE9775}" type="sibTrans" cxnId="{D78470BD-D642-48F3-A273-126924864AF2}">
      <dgm:prSet/>
      <dgm:spPr/>
      <dgm:t>
        <a:bodyPr/>
        <a:lstStyle/>
        <a:p>
          <a:endParaRPr lang="en-IN"/>
        </a:p>
      </dgm:t>
    </dgm:pt>
    <dgm:pt modelId="{A99BE26B-AC68-4D3F-9720-9FB6CBA6E631}" type="pres">
      <dgm:prSet presAssocID="{79313390-29EA-49E8-8083-0F5FE5D56C87}" presName="Name0" presStyleCnt="0">
        <dgm:presLayoutVars>
          <dgm:dir/>
          <dgm:resizeHandles val="exact"/>
        </dgm:presLayoutVars>
      </dgm:prSet>
      <dgm:spPr/>
    </dgm:pt>
    <dgm:pt modelId="{40481A98-611C-4AE0-82AF-E5DC97148B23}" type="pres">
      <dgm:prSet presAssocID="{C31AF8ED-C9FD-420F-B948-216058EDCBC8}" presName="node" presStyleLbl="node1" presStyleIdx="0" presStyleCnt="6">
        <dgm:presLayoutVars>
          <dgm:bulletEnabled val="1"/>
        </dgm:presLayoutVars>
      </dgm:prSet>
      <dgm:spPr/>
    </dgm:pt>
    <dgm:pt modelId="{10259C77-31FA-4E94-A5A1-8291A4C69300}" type="pres">
      <dgm:prSet presAssocID="{71951538-77DA-429B-91AC-84C13BF77C63}" presName="sibTrans" presStyleLbl="sibTrans2D1" presStyleIdx="0" presStyleCnt="5"/>
      <dgm:spPr/>
    </dgm:pt>
    <dgm:pt modelId="{B9C5A542-238F-408E-BB89-2BBA84901795}" type="pres">
      <dgm:prSet presAssocID="{71951538-77DA-429B-91AC-84C13BF77C63}" presName="connectorText" presStyleLbl="sibTrans2D1" presStyleIdx="0" presStyleCnt="5"/>
      <dgm:spPr/>
    </dgm:pt>
    <dgm:pt modelId="{1228B145-77E1-4DBD-931B-14590CA7024E}" type="pres">
      <dgm:prSet presAssocID="{E9F1EC9B-7AC7-4F08-ADDD-FA214416E0DE}" presName="node" presStyleLbl="node1" presStyleIdx="1" presStyleCnt="6">
        <dgm:presLayoutVars>
          <dgm:bulletEnabled val="1"/>
        </dgm:presLayoutVars>
      </dgm:prSet>
      <dgm:spPr/>
    </dgm:pt>
    <dgm:pt modelId="{DA75F420-4D5B-4DF4-9109-1F26C9E752EC}" type="pres">
      <dgm:prSet presAssocID="{2D9FABDD-B50D-4875-8F76-6015FBE08C67}" presName="sibTrans" presStyleLbl="sibTrans2D1" presStyleIdx="1" presStyleCnt="5"/>
      <dgm:spPr/>
    </dgm:pt>
    <dgm:pt modelId="{0AB10208-5DA1-4797-965C-02015AC2FA77}" type="pres">
      <dgm:prSet presAssocID="{2D9FABDD-B50D-4875-8F76-6015FBE08C67}" presName="connectorText" presStyleLbl="sibTrans2D1" presStyleIdx="1" presStyleCnt="5"/>
      <dgm:spPr/>
    </dgm:pt>
    <dgm:pt modelId="{757D00A6-B78F-406F-A891-8799303547BE}" type="pres">
      <dgm:prSet presAssocID="{55D831B9-B7D4-4560-BE8D-12AB65C4566D}" presName="node" presStyleLbl="node1" presStyleIdx="2" presStyleCnt="6">
        <dgm:presLayoutVars>
          <dgm:bulletEnabled val="1"/>
        </dgm:presLayoutVars>
      </dgm:prSet>
      <dgm:spPr/>
    </dgm:pt>
    <dgm:pt modelId="{62FC9B31-8555-431B-9584-AE2889D6810F}" type="pres">
      <dgm:prSet presAssocID="{A56C8BC3-823F-4DFC-A365-338F93ED98AC}" presName="sibTrans" presStyleLbl="sibTrans2D1" presStyleIdx="2" presStyleCnt="5"/>
      <dgm:spPr/>
    </dgm:pt>
    <dgm:pt modelId="{59E03189-4213-4ED7-83D3-3E0C682064C9}" type="pres">
      <dgm:prSet presAssocID="{A56C8BC3-823F-4DFC-A365-338F93ED98AC}" presName="connectorText" presStyleLbl="sibTrans2D1" presStyleIdx="2" presStyleCnt="5"/>
      <dgm:spPr/>
    </dgm:pt>
    <dgm:pt modelId="{3697CE80-1E67-41BE-86F0-98F90A9715B3}" type="pres">
      <dgm:prSet presAssocID="{B892A70E-41FF-4FF4-9E25-E29DD1C3C2D4}" presName="node" presStyleLbl="node1" presStyleIdx="3" presStyleCnt="6" custLinFactX="83106" custLinFactNeighborX="100000" custLinFactNeighborY="2546">
        <dgm:presLayoutVars>
          <dgm:bulletEnabled val="1"/>
        </dgm:presLayoutVars>
      </dgm:prSet>
      <dgm:spPr/>
    </dgm:pt>
    <dgm:pt modelId="{266BAD12-6DAB-42F1-A31E-F3CBDE42BDAF}" type="pres">
      <dgm:prSet presAssocID="{4EF8E840-7B4C-4318-94A4-7A0B5310FAFE}" presName="sibTrans" presStyleLbl="sibTrans2D1" presStyleIdx="3" presStyleCnt="5"/>
      <dgm:spPr/>
    </dgm:pt>
    <dgm:pt modelId="{CD971554-5E1E-4B56-82AA-B6F5E54243FB}" type="pres">
      <dgm:prSet presAssocID="{4EF8E840-7B4C-4318-94A4-7A0B5310FAFE}" presName="connectorText" presStyleLbl="sibTrans2D1" presStyleIdx="3" presStyleCnt="5"/>
      <dgm:spPr/>
    </dgm:pt>
    <dgm:pt modelId="{933CCB3D-5AA6-42D7-A069-E8FAF925F9CE}" type="pres">
      <dgm:prSet presAssocID="{1A1FF385-2195-481A-9E25-2A1A3446BF92}" presName="node" presStyleLbl="node1" presStyleIdx="4" presStyleCnt="6" custLinFactY="100000" custLinFactNeighborX="-43973" custLinFactNeighborY="108712">
        <dgm:presLayoutVars>
          <dgm:bulletEnabled val="1"/>
        </dgm:presLayoutVars>
      </dgm:prSet>
      <dgm:spPr/>
    </dgm:pt>
    <dgm:pt modelId="{A61A9554-DDDA-4167-9EC5-6481ADCEEBF6}" type="pres">
      <dgm:prSet presAssocID="{C9D356A4-B1A2-4E01-842D-13CB75ADF8D9}" presName="sibTrans" presStyleLbl="sibTrans2D1" presStyleIdx="4" presStyleCnt="5"/>
      <dgm:spPr/>
    </dgm:pt>
    <dgm:pt modelId="{59A85994-8956-4603-B914-D73D95F4AF92}" type="pres">
      <dgm:prSet presAssocID="{C9D356A4-B1A2-4E01-842D-13CB75ADF8D9}" presName="connectorText" presStyleLbl="sibTrans2D1" presStyleIdx="4" presStyleCnt="5"/>
      <dgm:spPr/>
    </dgm:pt>
    <dgm:pt modelId="{1DE0626C-0575-435B-ADCC-554BB824A293}" type="pres">
      <dgm:prSet presAssocID="{339A22ED-6298-4B72-B4C0-C6D5759D00E1}" presName="node" presStyleLbl="node1" presStyleIdx="5" presStyleCnt="6" custLinFactX="-200000" custLinFactY="100000" custLinFactNeighborX="-253493" custLinFactNeighborY="109877">
        <dgm:presLayoutVars>
          <dgm:bulletEnabled val="1"/>
        </dgm:presLayoutVars>
      </dgm:prSet>
      <dgm:spPr/>
    </dgm:pt>
  </dgm:ptLst>
  <dgm:cxnLst>
    <dgm:cxn modelId="{D82A3B17-8319-4460-88BD-B323209CDF5F}" type="presOf" srcId="{A56C8BC3-823F-4DFC-A365-338F93ED98AC}" destId="{59E03189-4213-4ED7-83D3-3E0C682064C9}" srcOrd="1" destOrd="0" presId="urn:microsoft.com/office/officeart/2005/8/layout/process1"/>
    <dgm:cxn modelId="{9AD5AC26-C0BF-44E8-9C38-84B072534110}" type="presOf" srcId="{2D9FABDD-B50D-4875-8F76-6015FBE08C67}" destId="{DA75F420-4D5B-4DF4-9109-1F26C9E752EC}" srcOrd="0" destOrd="0" presId="urn:microsoft.com/office/officeart/2005/8/layout/process1"/>
    <dgm:cxn modelId="{F6BDC22D-A65B-4BCD-9BB4-387E9119D812}" type="presOf" srcId="{C9D356A4-B1A2-4E01-842D-13CB75ADF8D9}" destId="{A61A9554-DDDA-4167-9EC5-6481ADCEEBF6}" srcOrd="0" destOrd="0" presId="urn:microsoft.com/office/officeart/2005/8/layout/process1"/>
    <dgm:cxn modelId="{2A527B36-06D0-4FA5-A472-F382F490EF10}" type="presOf" srcId="{C31AF8ED-C9FD-420F-B948-216058EDCBC8}" destId="{40481A98-611C-4AE0-82AF-E5DC97148B23}" srcOrd="0" destOrd="0" presId="urn:microsoft.com/office/officeart/2005/8/layout/process1"/>
    <dgm:cxn modelId="{E9C68F39-7515-457F-A401-A478D01C8C60}" srcId="{79313390-29EA-49E8-8083-0F5FE5D56C87}" destId="{1A1FF385-2195-481A-9E25-2A1A3446BF92}" srcOrd="4" destOrd="0" parTransId="{E79655BD-D8BA-40B0-B0BB-38490A6923BC}" sibTransId="{C9D356A4-B1A2-4E01-842D-13CB75ADF8D9}"/>
    <dgm:cxn modelId="{6C4F8C3F-EB27-4B0B-B533-4AF54DD477AA}" type="presOf" srcId="{2D9FABDD-B50D-4875-8F76-6015FBE08C67}" destId="{0AB10208-5DA1-4797-965C-02015AC2FA77}" srcOrd="1" destOrd="0" presId="urn:microsoft.com/office/officeart/2005/8/layout/process1"/>
    <dgm:cxn modelId="{6E52D162-E199-4E5C-A989-2A4D57678049}" type="presOf" srcId="{A56C8BC3-823F-4DFC-A365-338F93ED98AC}" destId="{62FC9B31-8555-431B-9584-AE2889D6810F}" srcOrd="0" destOrd="0" presId="urn:microsoft.com/office/officeart/2005/8/layout/process1"/>
    <dgm:cxn modelId="{5695E44A-623F-4453-9871-17A61D50DC32}" type="presOf" srcId="{1A1FF385-2195-481A-9E25-2A1A3446BF92}" destId="{933CCB3D-5AA6-42D7-A069-E8FAF925F9CE}" srcOrd="0" destOrd="0" presId="urn:microsoft.com/office/officeart/2005/8/layout/process1"/>
    <dgm:cxn modelId="{CB928D54-C632-453A-87E8-B5A4A3B9F200}" type="presOf" srcId="{71951538-77DA-429B-91AC-84C13BF77C63}" destId="{10259C77-31FA-4E94-A5A1-8291A4C69300}" srcOrd="0" destOrd="0" presId="urn:microsoft.com/office/officeart/2005/8/layout/process1"/>
    <dgm:cxn modelId="{0E593E79-2269-4A93-B699-CC6E847CBF4F}" type="presOf" srcId="{B892A70E-41FF-4FF4-9E25-E29DD1C3C2D4}" destId="{3697CE80-1E67-41BE-86F0-98F90A9715B3}" srcOrd="0" destOrd="0" presId="urn:microsoft.com/office/officeart/2005/8/layout/process1"/>
    <dgm:cxn modelId="{26CEDC91-F9F7-4B54-8EBA-D6587FC9230F}" srcId="{79313390-29EA-49E8-8083-0F5FE5D56C87}" destId="{E9F1EC9B-7AC7-4F08-ADDD-FA214416E0DE}" srcOrd="1" destOrd="0" parTransId="{7580FB7F-C5FC-46DB-A8D5-8C44BCE52CE3}" sibTransId="{2D9FABDD-B50D-4875-8F76-6015FBE08C67}"/>
    <dgm:cxn modelId="{31E48E92-931A-453A-A521-5CE6EEDA90EC}" type="presOf" srcId="{55D831B9-B7D4-4560-BE8D-12AB65C4566D}" destId="{757D00A6-B78F-406F-A891-8799303547BE}" srcOrd="0" destOrd="0" presId="urn:microsoft.com/office/officeart/2005/8/layout/process1"/>
    <dgm:cxn modelId="{0C23159B-CDC1-45DA-8455-C0B140684FC7}" type="presOf" srcId="{C9D356A4-B1A2-4E01-842D-13CB75ADF8D9}" destId="{59A85994-8956-4603-B914-D73D95F4AF92}" srcOrd="1" destOrd="0" presId="urn:microsoft.com/office/officeart/2005/8/layout/process1"/>
    <dgm:cxn modelId="{5628C3A9-62DA-4B5A-AFD5-619D6935652B}" type="presOf" srcId="{339A22ED-6298-4B72-B4C0-C6D5759D00E1}" destId="{1DE0626C-0575-435B-ADCC-554BB824A293}" srcOrd="0" destOrd="0" presId="urn:microsoft.com/office/officeart/2005/8/layout/process1"/>
    <dgm:cxn modelId="{7B3141B1-6B45-4C4E-8CF4-E3199C401529}" type="presOf" srcId="{E9F1EC9B-7AC7-4F08-ADDD-FA214416E0DE}" destId="{1228B145-77E1-4DBD-931B-14590CA7024E}" srcOrd="0" destOrd="0" presId="urn:microsoft.com/office/officeart/2005/8/layout/process1"/>
    <dgm:cxn modelId="{D78470BD-D642-48F3-A273-126924864AF2}" srcId="{79313390-29EA-49E8-8083-0F5FE5D56C87}" destId="{339A22ED-6298-4B72-B4C0-C6D5759D00E1}" srcOrd="5" destOrd="0" parTransId="{B46D4FB9-7C4D-4328-830E-AEB990BEF684}" sibTransId="{C522D8F2-0C81-4081-857F-7CF485CE9775}"/>
    <dgm:cxn modelId="{C0CC1FBE-6969-44FE-B56B-50C6A3244CD3}" srcId="{79313390-29EA-49E8-8083-0F5FE5D56C87}" destId="{55D831B9-B7D4-4560-BE8D-12AB65C4566D}" srcOrd="2" destOrd="0" parTransId="{0387CCD6-13A8-4472-A56C-E8629AE4D4D5}" sibTransId="{A56C8BC3-823F-4DFC-A365-338F93ED98AC}"/>
    <dgm:cxn modelId="{7A7645DE-296C-490E-9C46-32181DEAC61A}" srcId="{79313390-29EA-49E8-8083-0F5FE5D56C87}" destId="{B892A70E-41FF-4FF4-9E25-E29DD1C3C2D4}" srcOrd="3" destOrd="0" parTransId="{AF268905-DA9E-4E0B-B2A9-D5D87A280D65}" sibTransId="{4EF8E840-7B4C-4318-94A4-7A0B5310FAFE}"/>
    <dgm:cxn modelId="{B017E9E9-2D84-4B44-AE8F-BA411935CA3C}" type="presOf" srcId="{71951538-77DA-429B-91AC-84C13BF77C63}" destId="{B9C5A542-238F-408E-BB89-2BBA84901795}" srcOrd="1" destOrd="0" presId="urn:microsoft.com/office/officeart/2005/8/layout/process1"/>
    <dgm:cxn modelId="{66E7D0EB-C23D-4F47-B3DA-85D0DA37C0AF}" type="presOf" srcId="{4EF8E840-7B4C-4318-94A4-7A0B5310FAFE}" destId="{CD971554-5E1E-4B56-82AA-B6F5E54243FB}" srcOrd="1" destOrd="0" presId="urn:microsoft.com/office/officeart/2005/8/layout/process1"/>
    <dgm:cxn modelId="{439BFEF3-040C-4E49-93A5-587CCDD9DB51}" type="presOf" srcId="{4EF8E840-7B4C-4318-94A4-7A0B5310FAFE}" destId="{266BAD12-6DAB-42F1-A31E-F3CBDE42BDAF}" srcOrd="0" destOrd="0" presId="urn:microsoft.com/office/officeart/2005/8/layout/process1"/>
    <dgm:cxn modelId="{DFA9D8F5-21CD-4CD0-8F5F-F2886D9B2833}" type="presOf" srcId="{79313390-29EA-49E8-8083-0F5FE5D56C87}" destId="{A99BE26B-AC68-4D3F-9720-9FB6CBA6E631}" srcOrd="0" destOrd="0" presId="urn:microsoft.com/office/officeart/2005/8/layout/process1"/>
    <dgm:cxn modelId="{387994F6-FA2A-4BAC-86FF-9D3F469096C9}" srcId="{79313390-29EA-49E8-8083-0F5FE5D56C87}" destId="{C31AF8ED-C9FD-420F-B948-216058EDCBC8}" srcOrd="0" destOrd="0" parTransId="{6B5CBFB5-2382-4CF6-9ADD-0AEAD91533D9}" sibTransId="{71951538-77DA-429B-91AC-84C13BF77C63}"/>
    <dgm:cxn modelId="{9E7BC607-38DF-42E5-83FB-5CD524551CE1}" type="presParOf" srcId="{A99BE26B-AC68-4D3F-9720-9FB6CBA6E631}" destId="{40481A98-611C-4AE0-82AF-E5DC97148B23}" srcOrd="0" destOrd="0" presId="urn:microsoft.com/office/officeart/2005/8/layout/process1"/>
    <dgm:cxn modelId="{38748D11-5733-4BAB-B4FA-19C9B9968431}" type="presParOf" srcId="{A99BE26B-AC68-4D3F-9720-9FB6CBA6E631}" destId="{10259C77-31FA-4E94-A5A1-8291A4C69300}" srcOrd="1" destOrd="0" presId="urn:microsoft.com/office/officeart/2005/8/layout/process1"/>
    <dgm:cxn modelId="{3680422D-9196-4ADD-BEB1-8771CBB7C144}" type="presParOf" srcId="{10259C77-31FA-4E94-A5A1-8291A4C69300}" destId="{B9C5A542-238F-408E-BB89-2BBA84901795}" srcOrd="0" destOrd="0" presId="urn:microsoft.com/office/officeart/2005/8/layout/process1"/>
    <dgm:cxn modelId="{5F870055-D434-454C-9B3A-252AA6D21782}" type="presParOf" srcId="{A99BE26B-AC68-4D3F-9720-9FB6CBA6E631}" destId="{1228B145-77E1-4DBD-931B-14590CA7024E}" srcOrd="2" destOrd="0" presId="urn:microsoft.com/office/officeart/2005/8/layout/process1"/>
    <dgm:cxn modelId="{6B7E708F-62C9-404E-A7F1-1EF47C59A48C}" type="presParOf" srcId="{A99BE26B-AC68-4D3F-9720-9FB6CBA6E631}" destId="{DA75F420-4D5B-4DF4-9109-1F26C9E752EC}" srcOrd="3" destOrd="0" presId="urn:microsoft.com/office/officeart/2005/8/layout/process1"/>
    <dgm:cxn modelId="{34F781D6-2828-4572-A501-B333F7AA986E}" type="presParOf" srcId="{DA75F420-4D5B-4DF4-9109-1F26C9E752EC}" destId="{0AB10208-5DA1-4797-965C-02015AC2FA77}" srcOrd="0" destOrd="0" presId="urn:microsoft.com/office/officeart/2005/8/layout/process1"/>
    <dgm:cxn modelId="{D21549AD-EC21-4386-8944-E163AB96918A}" type="presParOf" srcId="{A99BE26B-AC68-4D3F-9720-9FB6CBA6E631}" destId="{757D00A6-B78F-406F-A891-8799303547BE}" srcOrd="4" destOrd="0" presId="urn:microsoft.com/office/officeart/2005/8/layout/process1"/>
    <dgm:cxn modelId="{B14802D7-FEE7-44B2-9780-4464EAFBC2C1}" type="presParOf" srcId="{A99BE26B-AC68-4D3F-9720-9FB6CBA6E631}" destId="{62FC9B31-8555-431B-9584-AE2889D6810F}" srcOrd="5" destOrd="0" presId="urn:microsoft.com/office/officeart/2005/8/layout/process1"/>
    <dgm:cxn modelId="{6084AAB6-ECF3-44BD-8F3C-5207B60CAACC}" type="presParOf" srcId="{62FC9B31-8555-431B-9584-AE2889D6810F}" destId="{59E03189-4213-4ED7-83D3-3E0C682064C9}" srcOrd="0" destOrd="0" presId="urn:microsoft.com/office/officeart/2005/8/layout/process1"/>
    <dgm:cxn modelId="{89578E9C-0852-421E-BB45-5281AC9C63C0}" type="presParOf" srcId="{A99BE26B-AC68-4D3F-9720-9FB6CBA6E631}" destId="{3697CE80-1E67-41BE-86F0-98F90A9715B3}" srcOrd="6" destOrd="0" presId="urn:microsoft.com/office/officeart/2005/8/layout/process1"/>
    <dgm:cxn modelId="{D1B4F8C6-BD11-407C-BD03-E0DE24F2B05E}" type="presParOf" srcId="{A99BE26B-AC68-4D3F-9720-9FB6CBA6E631}" destId="{266BAD12-6DAB-42F1-A31E-F3CBDE42BDAF}" srcOrd="7" destOrd="0" presId="urn:microsoft.com/office/officeart/2005/8/layout/process1"/>
    <dgm:cxn modelId="{1782B4DF-C9C5-4F94-9BE5-B26DF37E903C}" type="presParOf" srcId="{266BAD12-6DAB-42F1-A31E-F3CBDE42BDAF}" destId="{CD971554-5E1E-4B56-82AA-B6F5E54243FB}" srcOrd="0" destOrd="0" presId="urn:microsoft.com/office/officeart/2005/8/layout/process1"/>
    <dgm:cxn modelId="{F886D8E3-0DC5-4FDA-9E39-45FC967A9A8C}" type="presParOf" srcId="{A99BE26B-AC68-4D3F-9720-9FB6CBA6E631}" destId="{933CCB3D-5AA6-42D7-A069-E8FAF925F9CE}" srcOrd="8" destOrd="0" presId="urn:microsoft.com/office/officeart/2005/8/layout/process1"/>
    <dgm:cxn modelId="{9B6D53FE-13AC-4959-B524-934948B546CB}" type="presParOf" srcId="{A99BE26B-AC68-4D3F-9720-9FB6CBA6E631}" destId="{A61A9554-DDDA-4167-9EC5-6481ADCEEBF6}" srcOrd="9" destOrd="0" presId="urn:microsoft.com/office/officeart/2005/8/layout/process1"/>
    <dgm:cxn modelId="{9EA06FD3-21D8-49DE-B3B8-306101ACF2B8}" type="presParOf" srcId="{A61A9554-DDDA-4167-9EC5-6481ADCEEBF6}" destId="{59A85994-8956-4603-B914-D73D95F4AF92}" srcOrd="0" destOrd="0" presId="urn:microsoft.com/office/officeart/2005/8/layout/process1"/>
    <dgm:cxn modelId="{58C536B4-4235-48D1-8B7E-A14BA08487FB}" type="presParOf" srcId="{A99BE26B-AC68-4D3F-9720-9FB6CBA6E631}" destId="{1DE0626C-0575-435B-ADCC-554BB824A293}" srcOrd="10"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8AB88C7-4498-42EE-AF82-5AD4C0C37ABD}" type="doc">
      <dgm:prSet loTypeId="urn:microsoft.com/office/officeart/2005/8/layout/process1" loCatId="process" qsTypeId="urn:microsoft.com/office/officeart/2005/8/quickstyle/simple1" qsCatId="simple" csTypeId="urn:microsoft.com/office/officeart/2005/8/colors/accent1_2" csCatId="accent1" phldr="1"/>
      <dgm:spPr/>
    </dgm:pt>
    <dgm:pt modelId="{1431D4BD-195A-4AFF-B21B-E3F2F2433578}">
      <dgm:prSet phldrT="[Text]"/>
      <dgm:spPr/>
      <dgm:t>
        <a:bodyPr/>
        <a:lstStyle/>
        <a:p>
          <a:r>
            <a:rPr lang="en-IN"/>
            <a:t>Signal recieved by the receiver</a:t>
          </a:r>
        </a:p>
      </dgm:t>
    </dgm:pt>
    <dgm:pt modelId="{D8D42659-C154-4288-9EC4-4B197C37A098}" type="parTrans" cxnId="{44C4F025-6BFF-42DE-862A-A0A63E3E44DC}">
      <dgm:prSet/>
      <dgm:spPr/>
      <dgm:t>
        <a:bodyPr/>
        <a:lstStyle/>
        <a:p>
          <a:endParaRPr lang="en-IN"/>
        </a:p>
      </dgm:t>
    </dgm:pt>
    <dgm:pt modelId="{5496B057-3694-4E74-8959-9595B4C1B7F2}" type="sibTrans" cxnId="{44C4F025-6BFF-42DE-862A-A0A63E3E44DC}">
      <dgm:prSet/>
      <dgm:spPr/>
      <dgm:t>
        <a:bodyPr/>
        <a:lstStyle/>
        <a:p>
          <a:endParaRPr lang="en-IN"/>
        </a:p>
      </dgm:t>
    </dgm:pt>
    <dgm:pt modelId="{687A7615-75B9-49C8-A875-E31A3E251FE1}">
      <dgm:prSet phldrT="[Text]"/>
      <dgm:spPr/>
      <dgm:t>
        <a:bodyPr/>
        <a:lstStyle/>
        <a:p>
          <a:r>
            <a:rPr lang="en-IN"/>
            <a:t>Co-ordinates of the vehicle determined and sent to microcontroller</a:t>
          </a:r>
        </a:p>
      </dgm:t>
    </dgm:pt>
    <dgm:pt modelId="{73F42F31-D40E-4323-9ED1-C65280D3F85A}" type="parTrans" cxnId="{28A3F7F7-4328-449D-BB7B-EA47AB99B196}">
      <dgm:prSet/>
      <dgm:spPr/>
      <dgm:t>
        <a:bodyPr/>
        <a:lstStyle/>
        <a:p>
          <a:endParaRPr lang="en-IN"/>
        </a:p>
      </dgm:t>
    </dgm:pt>
    <dgm:pt modelId="{0553E080-2C19-4DA1-ADF8-7A5F9C5D53FB}" type="sibTrans" cxnId="{28A3F7F7-4328-449D-BB7B-EA47AB99B196}">
      <dgm:prSet/>
      <dgm:spPr/>
      <dgm:t>
        <a:bodyPr/>
        <a:lstStyle/>
        <a:p>
          <a:endParaRPr lang="en-IN"/>
        </a:p>
      </dgm:t>
    </dgm:pt>
    <dgm:pt modelId="{07554D58-0522-4C89-884C-569D8B450F3D}">
      <dgm:prSet phldrT="[Text]"/>
      <dgm:spPr/>
      <dgm:t>
        <a:bodyPr/>
        <a:lstStyle/>
        <a:p>
          <a:r>
            <a:rPr lang="en-IN"/>
            <a:t>Microcontroller used the direction determining algorithm to derive the approaching direction of vehicle</a:t>
          </a:r>
        </a:p>
      </dgm:t>
    </dgm:pt>
    <dgm:pt modelId="{A593C353-BB14-492A-A284-E9B54A57F24B}" type="parTrans" cxnId="{737DA164-BD3D-4122-818D-3F5A554A6378}">
      <dgm:prSet/>
      <dgm:spPr/>
      <dgm:t>
        <a:bodyPr/>
        <a:lstStyle/>
        <a:p>
          <a:endParaRPr lang="en-IN"/>
        </a:p>
      </dgm:t>
    </dgm:pt>
    <dgm:pt modelId="{408DFEC2-6F5B-417D-8A6B-1BE68907320E}" type="sibTrans" cxnId="{737DA164-BD3D-4122-818D-3F5A554A6378}">
      <dgm:prSet/>
      <dgm:spPr/>
      <dgm:t>
        <a:bodyPr/>
        <a:lstStyle/>
        <a:p>
          <a:endParaRPr lang="en-IN"/>
        </a:p>
      </dgm:t>
    </dgm:pt>
    <dgm:pt modelId="{17966AC8-2FCD-4674-863C-F7C9F3CD711B}">
      <dgm:prSet phldrT="[Text]"/>
      <dgm:spPr/>
      <dgm:t>
        <a:bodyPr/>
        <a:lstStyle/>
        <a:p>
          <a:r>
            <a:rPr lang="en-IN"/>
            <a:t>The</a:t>
          </a:r>
          <a:r>
            <a:rPr lang="en-IN" baseline="0"/>
            <a:t> traffic signal changed according and indicating signal activated</a:t>
          </a:r>
          <a:endParaRPr lang="en-IN"/>
        </a:p>
      </dgm:t>
    </dgm:pt>
    <dgm:pt modelId="{9270A5AE-A90F-4F80-AB99-7E6EF8627FCE}" type="parTrans" cxnId="{155AF9D4-5A0D-4A80-AAE6-6A4BD5297F30}">
      <dgm:prSet/>
      <dgm:spPr/>
      <dgm:t>
        <a:bodyPr/>
        <a:lstStyle/>
        <a:p>
          <a:endParaRPr lang="en-IN"/>
        </a:p>
      </dgm:t>
    </dgm:pt>
    <dgm:pt modelId="{59F3E6DF-8F1F-4FCD-8283-00572DB79F19}" type="sibTrans" cxnId="{155AF9D4-5A0D-4A80-AAE6-6A4BD5297F30}">
      <dgm:prSet/>
      <dgm:spPr/>
      <dgm:t>
        <a:bodyPr/>
        <a:lstStyle/>
        <a:p>
          <a:endParaRPr lang="en-IN"/>
        </a:p>
      </dgm:t>
    </dgm:pt>
    <dgm:pt modelId="{4D6EABAB-285C-4230-92EE-72680E0610C3}">
      <dgm:prSet phldrT="[Text]"/>
      <dgm:spPr/>
      <dgm:t>
        <a:bodyPr/>
        <a:lstStyle/>
        <a:p>
          <a:r>
            <a:rPr lang="en-IN"/>
            <a:t>made</a:t>
          </a:r>
          <a:r>
            <a:rPr lang="en-IN" baseline="0"/>
            <a:t> traffic free for the emergency vehicle</a:t>
          </a:r>
          <a:endParaRPr lang="en-IN"/>
        </a:p>
      </dgm:t>
    </dgm:pt>
    <dgm:pt modelId="{62B3FD50-D14E-4BC6-B04D-0DF28AF81CFF}" type="parTrans" cxnId="{31834162-DB36-4CC2-A9AB-5E7F1D29FB5A}">
      <dgm:prSet/>
      <dgm:spPr/>
      <dgm:t>
        <a:bodyPr/>
        <a:lstStyle/>
        <a:p>
          <a:endParaRPr lang="en-IN"/>
        </a:p>
      </dgm:t>
    </dgm:pt>
    <dgm:pt modelId="{0D327EAA-C58E-48D4-BB47-F57F69322E6A}" type="sibTrans" cxnId="{31834162-DB36-4CC2-A9AB-5E7F1D29FB5A}">
      <dgm:prSet/>
      <dgm:spPr/>
      <dgm:t>
        <a:bodyPr/>
        <a:lstStyle/>
        <a:p>
          <a:endParaRPr lang="en-IN"/>
        </a:p>
      </dgm:t>
    </dgm:pt>
    <dgm:pt modelId="{71C09DC8-48B3-4792-B69D-EF2842F1718C}" type="pres">
      <dgm:prSet presAssocID="{D8AB88C7-4498-42EE-AF82-5AD4C0C37ABD}" presName="Name0" presStyleCnt="0">
        <dgm:presLayoutVars>
          <dgm:dir/>
          <dgm:resizeHandles val="exact"/>
        </dgm:presLayoutVars>
      </dgm:prSet>
      <dgm:spPr/>
    </dgm:pt>
    <dgm:pt modelId="{4E2636EB-52D5-4F13-AD7F-014E24B98FDA}" type="pres">
      <dgm:prSet presAssocID="{1431D4BD-195A-4AFF-B21B-E3F2F2433578}" presName="node" presStyleLbl="node1" presStyleIdx="0" presStyleCnt="5">
        <dgm:presLayoutVars>
          <dgm:bulletEnabled val="1"/>
        </dgm:presLayoutVars>
      </dgm:prSet>
      <dgm:spPr/>
    </dgm:pt>
    <dgm:pt modelId="{69FB340F-9135-4178-A09B-F22164B5470A}" type="pres">
      <dgm:prSet presAssocID="{5496B057-3694-4E74-8959-9595B4C1B7F2}" presName="sibTrans" presStyleLbl="sibTrans2D1" presStyleIdx="0" presStyleCnt="4"/>
      <dgm:spPr/>
    </dgm:pt>
    <dgm:pt modelId="{46A4CD35-9C26-4F9A-983E-42E59C42B0A9}" type="pres">
      <dgm:prSet presAssocID="{5496B057-3694-4E74-8959-9595B4C1B7F2}" presName="connectorText" presStyleLbl="sibTrans2D1" presStyleIdx="0" presStyleCnt="4"/>
      <dgm:spPr/>
    </dgm:pt>
    <dgm:pt modelId="{0F1380F1-EFE8-424C-AF19-572CAE31A55A}" type="pres">
      <dgm:prSet presAssocID="{687A7615-75B9-49C8-A875-E31A3E251FE1}" presName="node" presStyleLbl="node1" presStyleIdx="1" presStyleCnt="5" custScaleX="127363">
        <dgm:presLayoutVars>
          <dgm:bulletEnabled val="1"/>
        </dgm:presLayoutVars>
      </dgm:prSet>
      <dgm:spPr/>
    </dgm:pt>
    <dgm:pt modelId="{2EDEB8D6-C886-4D69-A08F-DE36D6BD7D7E}" type="pres">
      <dgm:prSet presAssocID="{0553E080-2C19-4DA1-ADF8-7A5F9C5D53FB}" presName="sibTrans" presStyleLbl="sibTrans2D1" presStyleIdx="1" presStyleCnt="4"/>
      <dgm:spPr/>
    </dgm:pt>
    <dgm:pt modelId="{5D60427B-DD54-456F-9004-D0856F71CBBF}" type="pres">
      <dgm:prSet presAssocID="{0553E080-2C19-4DA1-ADF8-7A5F9C5D53FB}" presName="connectorText" presStyleLbl="sibTrans2D1" presStyleIdx="1" presStyleCnt="4"/>
      <dgm:spPr/>
    </dgm:pt>
    <dgm:pt modelId="{627EC085-1889-4935-88A9-722E7E1A87D7}" type="pres">
      <dgm:prSet presAssocID="{07554D58-0522-4C89-884C-569D8B450F3D}" presName="node" presStyleLbl="node1" presStyleIdx="2" presStyleCnt="5">
        <dgm:presLayoutVars>
          <dgm:bulletEnabled val="1"/>
        </dgm:presLayoutVars>
      </dgm:prSet>
      <dgm:spPr/>
    </dgm:pt>
    <dgm:pt modelId="{3BED2C58-8D33-4CC0-B270-14D2EE93D065}" type="pres">
      <dgm:prSet presAssocID="{408DFEC2-6F5B-417D-8A6B-1BE68907320E}" presName="sibTrans" presStyleLbl="sibTrans2D1" presStyleIdx="2" presStyleCnt="4"/>
      <dgm:spPr/>
    </dgm:pt>
    <dgm:pt modelId="{BE5649B5-4537-454A-A89A-E18D007612BA}" type="pres">
      <dgm:prSet presAssocID="{408DFEC2-6F5B-417D-8A6B-1BE68907320E}" presName="connectorText" presStyleLbl="sibTrans2D1" presStyleIdx="2" presStyleCnt="4"/>
      <dgm:spPr/>
    </dgm:pt>
    <dgm:pt modelId="{B702BAC8-4EF3-4923-88B6-6527D8C4ED94}" type="pres">
      <dgm:prSet presAssocID="{17966AC8-2FCD-4674-863C-F7C9F3CD711B}" presName="node" presStyleLbl="node1" presStyleIdx="3" presStyleCnt="5">
        <dgm:presLayoutVars>
          <dgm:bulletEnabled val="1"/>
        </dgm:presLayoutVars>
      </dgm:prSet>
      <dgm:spPr/>
    </dgm:pt>
    <dgm:pt modelId="{F08DCD28-DCF5-46C0-9B79-3A0E95A8B206}" type="pres">
      <dgm:prSet presAssocID="{59F3E6DF-8F1F-4FCD-8283-00572DB79F19}" presName="sibTrans" presStyleLbl="sibTrans2D1" presStyleIdx="3" presStyleCnt="4"/>
      <dgm:spPr/>
    </dgm:pt>
    <dgm:pt modelId="{B38DD0B2-C0D8-4EC8-92A1-076FF5650EA1}" type="pres">
      <dgm:prSet presAssocID="{59F3E6DF-8F1F-4FCD-8283-00572DB79F19}" presName="connectorText" presStyleLbl="sibTrans2D1" presStyleIdx="3" presStyleCnt="4"/>
      <dgm:spPr/>
    </dgm:pt>
    <dgm:pt modelId="{4E132D87-B330-48AC-A404-A27B369C442E}" type="pres">
      <dgm:prSet presAssocID="{4D6EABAB-285C-4230-92EE-72680E0610C3}" presName="node" presStyleLbl="node1" presStyleIdx="4" presStyleCnt="5">
        <dgm:presLayoutVars>
          <dgm:bulletEnabled val="1"/>
        </dgm:presLayoutVars>
      </dgm:prSet>
      <dgm:spPr/>
    </dgm:pt>
  </dgm:ptLst>
  <dgm:cxnLst>
    <dgm:cxn modelId="{A535D71A-C638-4C4A-9580-06C78397768E}" type="presOf" srcId="{07554D58-0522-4C89-884C-569D8B450F3D}" destId="{627EC085-1889-4935-88A9-722E7E1A87D7}" srcOrd="0" destOrd="0" presId="urn:microsoft.com/office/officeart/2005/8/layout/process1"/>
    <dgm:cxn modelId="{44C4F025-6BFF-42DE-862A-A0A63E3E44DC}" srcId="{D8AB88C7-4498-42EE-AF82-5AD4C0C37ABD}" destId="{1431D4BD-195A-4AFF-B21B-E3F2F2433578}" srcOrd="0" destOrd="0" parTransId="{D8D42659-C154-4288-9EC4-4B197C37A098}" sibTransId="{5496B057-3694-4E74-8959-9595B4C1B7F2}"/>
    <dgm:cxn modelId="{5B704B2A-E9D7-44F3-B634-7B25F64A9B7C}" type="presOf" srcId="{59F3E6DF-8F1F-4FCD-8283-00572DB79F19}" destId="{B38DD0B2-C0D8-4EC8-92A1-076FF5650EA1}" srcOrd="1" destOrd="0" presId="urn:microsoft.com/office/officeart/2005/8/layout/process1"/>
    <dgm:cxn modelId="{E7F36C5B-35B6-40B3-B415-AE8B5E64FF3E}" type="presOf" srcId="{408DFEC2-6F5B-417D-8A6B-1BE68907320E}" destId="{3BED2C58-8D33-4CC0-B270-14D2EE93D065}" srcOrd="0" destOrd="0" presId="urn:microsoft.com/office/officeart/2005/8/layout/process1"/>
    <dgm:cxn modelId="{31834162-DB36-4CC2-A9AB-5E7F1D29FB5A}" srcId="{D8AB88C7-4498-42EE-AF82-5AD4C0C37ABD}" destId="{4D6EABAB-285C-4230-92EE-72680E0610C3}" srcOrd="4" destOrd="0" parTransId="{62B3FD50-D14E-4BC6-B04D-0DF28AF81CFF}" sibTransId="{0D327EAA-C58E-48D4-BB47-F57F69322E6A}"/>
    <dgm:cxn modelId="{737DA164-BD3D-4122-818D-3F5A554A6378}" srcId="{D8AB88C7-4498-42EE-AF82-5AD4C0C37ABD}" destId="{07554D58-0522-4C89-884C-569D8B450F3D}" srcOrd="2" destOrd="0" parTransId="{A593C353-BB14-492A-A284-E9B54A57F24B}" sibTransId="{408DFEC2-6F5B-417D-8A6B-1BE68907320E}"/>
    <dgm:cxn modelId="{9C61F064-8AAF-4B4A-A661-EA01979CF945}" type="presOf" srcId="{687A7615-75B9-49C8-A875-E31A3E251FE1}" destId="{0F1380F1-EFE8-424C-AF19-572CAE31A55A}" srcOrd="0" destOrd="0" presId="urn:microsoft.com/office/officeart/2005/8/layout/process1"/>
    <dgm:cxn modelId="{4CCE5448-4DC6-4334-8E70-F88D100F8D1D}" type="presOf" srcId="{5496B057-3694-4E74-8959-9595B4C1B7F2}" destId="{69FB340F-9135-4178-A09B-F22164B5470A}" srcOrd="0" destOrd="0" presId="urn:microsoft.com/office/officeart/2005/8/layout/process1"/>
    <dgm:cxn modelId="{4745CE6F-13E4-4C99-B93A-C9EABDBB3A91}" type="presOf" srcId="{59F3E6DF-8F1F-4FCD-8283-00572DB79F19}" destId="{F08DCD28-DCF5-46C0-9B79-3A0E95A8B206}" srcOrd="0" destOrd="0" presId="urn:microsoft.com/office/officeart/2005/8/layout/process1"/>
    <dgm:cxn modelId="{40D6F590-F12B-4832-92C9-55F452F8A98D}" type="presOf" srcId="{0553E080-2C19-4DA1-ADF8-7A5F9C5D53FB}" destId="{2EDEB8D6-C886-4D69-A08F-DE36D6BD7D7E}" srcOrd="0" destOrd="0" presId="urn:microsoft.com/office/officeart/2005/8/layout/process1"/>
    <dgm:cxn modelId="{67C3CC91-48A6-46A0-B887-EA23FFDFFE08}" type="presOf" srcId="{408DFEC2-6F5B-417D-8A6B-1BE68907320E}" destId="{BE5649B5-4537-454A-A89A-E18D007612BA}" srcOrd="1" destOrd="0" presId="urn:microsoft.com/office/officeart/2005/8/layout/process1"/>
    <dgm:cxn modelId="{EE3CBDB1-6208-44DC-A241-BDB557A7BA47}" type="presOf" srcId="{D8AB88C7-4498-42EE-AF82-5AD4C0C37ABD}" destId="{71C09DC8-48B3-4792-B69D-EF2842F1718C}" srcOrd="0" destOrd="0" presId="urn:microsoft.com/office/officeart/2005/8/layout/process1"/>
    <dgm:cxn modelId="{7108DBB9-8C10-400A-9838-2F7E34B469F0}" type="presOf" srcId="{17966AC8-2FCD-4674-863C-F7C9F3CD711B}" destId="{B702BAC8-4EF3-4923-88B6-6527D8C4ED94}" srcOrd="0" destOrd="0" presId="urn:microsoft.com/office/officeart/2005/8/layout/process1"/>
    <dgm:cxn modelId="{FD6732CE-6460-4F89-A0B9-F133556A254B}" type="presOf" srcId="{4D6EABAB-285C-4230-92EE-72680E0610C3}" destId="{4E132D87-B330-48AC-A404-A27B369C442E}" srcOrd="0" destOrd="0" presId="urn:microsoft.com/office/officeart/2005/8/layout/process1"/>
    <dgm:cxn modelId="{155AF9D4-5A0D-4A80-AAE6-6A4BD5297F30}" srcId="{D8AB88C7-4498-42EE-AF82-5AD4C0C37ABD}" destId="{17966AC8-2FCD-4674-863C-F7C9F3CD711B}" srcOrd="3" destOrd="0" parTransId="{9270A5AE-A90F-4F80-AB99-7E6EF8627FCE}" sibTransId="{59F3E6DF-8F1F-4FCD-8283-00572DB79F19}"/>
    <dgm:cxn modelId="{3B0F5DD5-E085-4B0F-BA1D-112871317968}" type="presOf" srcId="{0553E080-2C19-4DA1-ADF8-7A5F9C5D53FB}" destId="{5D60427B-DD54-456F-9004-D0856F71CBBF}" srcOrd="1" destOrd="0" presId="urn:microsoft.com/office/officeart/2005/8/layout/process1"/>
    <dgm:cxn modelId="{FF4967DB-FEC4-4BFA-8466-2919FDFADC4C}" type="presOf" srcId="{1431D4BD-195A-4AFF-B21B-E3F2F2433578}" destId="{4E2636EB-52D5-4F13-AD7F-014E24B98FDA}" srcOrd="0" destOrd="0" presId="urn:microsoft.com/office/officeart/2005/8/layout/process1"/>
    <dgm:cxn modelId="{7D5869DF-724B-42F6-801A-A7C114873B16}" type="presOf" srcId="{5496B057-3694-4E74-8959-9595B4C1B7F2}" destId="{46A4CD35-9C26-4F9A-983E-42E59C42B0A9}" srcOrd="1" destOrd="0" presId="urn:microsoft.com/office/officeart/2005/8/layout/process1"/>
    <dgm:cxn modelId="{28A3F7F7-4328-449D-BB7B-EA47AB99B196}" srcId="{D8AB88C7-4498-42EE-AF82-5AD4C0C37ABD}" destId="{687A7615-75B9-49C8-A875-E31A3E251FE1}" srcOrd="1" destOrd="0" parTransId="{73F42F31-D40E-4323-9ED1-C65280D3F85A}" sibTransId="{0553E080-2C19-4DA1-ADF8-7A5F9C5D53FB}"/>
    <dgm:cxn modelId="{6935D4A7-4733-47FA-A908-95B3ECE7CA40}" type="presParOf" srcId="{71C09DC8-48B3-4792-B69D-EF2842F1718C}" destId="{4E2636EB-52D5-4F13-AD7F-014E24B98FDA}" srcOrd="0" destOrd="0" presId="urn:microsoft.com/office/officeart/2005/8/layout/process1"/>
    <dgm:cxn modelId="{98F64947-2F45-4113-A31A-3FF58198F307}" type="presParOf" srcId="{71C09DC8-48B3-4792-B69D-EF2842F1718C}" destId="{69FB340F-9135-4178-A09B-F22164B5470A}" srcOrd="1" destOrd="0" presId="urn:microsoft.com/office/officeart/2005/8/layout/process1"/>
    <dgm:cxn modelId="{FC83FFE6-47EA-4377-9C10-A56E704BF157}" type="presParOf" srcId="{69FB340F-9135-4178-A09B-F22164B5470A}" destId="{46A4CD35-9C26-4F9A-983E-42E59C42B0A9}" srcOrd="0" destOrd="0" presId="urn:microsoft.com/office/officeart/2005/8/layout/process1"/>
    <dgm:cxn modelId="{CFF0E252-92D1-4A82-ABEF-83CC2C33111D}" type="presParOf" srcId="{71C09DC8-48B3-4792-B69D-EF2842F1718C}" destId="{0F1380F1-EFE8-424C-AF19-572CAE31A55A}" srcOrd="2" destOrd="0" presId="urn:microsoft.com/office/officeart/2005/8/layout/process1"/>
    <dgm:cxn modelId="{77CF731E-DA0C-4B6C-9659-4B2F8370C8DE}" type="presParOf" srcId="{71C09DC8-48B3-4792-B69D-EF2842F1718C}" destId="{2EDEB8D6-C886-4D69-A08F-DE36D6BD7D7E}" srcOrd="3" destOrd="0" presId="urn:microsoft.com/office/officeart/2005/8/layout/process1"/>
    <dgm:cxn modelId="{0DEE0704-1DDE-496E-B13D-A6038CCAD272}" type="presParOf" srcId="{2EDEB8D6-C886-4D69-A08F-DE36D6BD7D7E}" destId="{5D60427B-DD54-456F-9004-D0856F71CBBF}" srcOrd="0" destOrd="0" presId="urn:microsoft.com/office/officeart/2005/8/layout/process1"/>
    <dgm:cxn modelId="{9C00D9DA-DBEF-4990-A0A0-D450F65F2009}" type="presParOf" srcId="{71C09DC8-48B3-4792-B69D-EF2842F1718C}" destId="{627EC085-1889-4935-88A9-722E7E1A87D7}" srcOrd="4" destOrd="0" presId="urn:microsoft.com/office/officeart/2005/8/layout/process1"/>
    <dgm:cxn modelId="{C931EAE5-6100-4624-9667-1F6DF0CCD3EC}" type="presParOf" srcId="{71C09DC8-48B3-4792-B69D-EF2842F1718C}" destId="{3BED2C58-8D33-4CC0-B270-14D2EE93D065}" srcOrd="5" destOrd="0" presId="urn:microsoft.com/office/officeart/2005/8/layout/process1"/>
    <dgm:cxn modelId="{65ACBCF5-28B8-477B-95B3-D51630394815}" type="presParOf" srcId="{3BED2C58-8D33-4CC0-B270-14D2EE93D065}" destId="{BE5649B5-4537-454A-A89A-E18D007612BA}" srcOrd="0" destOrd="0" presId="urn:microsoft.com/office/officeart/2005/8/layout/process1"/>
    <dgm:cxn modelId="{FDA856CC-26F7-4D93-97C7-146982A033BC}" type="presParOf" srcId="{71C09DC8-48B3-4792-B69D-EF2842F1718C}" destId="{B702BAC8-4EF3-4923-88B6-6527D8C4ED94}" srcOrd="6" destOrd="0" presId="urn:microsoft.com/office/officeart/2005/8/layout/process1"/>
    <dgm:cxn modelId="{74C78880-20D9-4A3D-9047-4EFDBA70BE30}" type="presParOf" srcId="{71C09DC8-48B3-4792-B69D-EF2842F1718C}" destId="{F08DCD28-DCF5-46C0-9B79-3A0E95A8B206}" srcOrd="7" destOrd="0" presId="urn:microsoft.com/office/officeart/2005/8/layout/process1"/>
    <dgm:cxn modelId="{948B7CA6-D9DA-4BFA-9789-436109662527}" type="presParOf" srcId="{F08DCD28-DCF5-46C0-9B79-3A0E95A8B206}" destId="{B38DD0B2-C0D8-4EC8-92A1-076FF5650EA1}" srcOrd="0" destOrd="0" presId="urn:microsoft.com/office/officeart/2005/8/layout/process1"/>
    <dgm:cxn modelId="{29DBC925-A500-4B6E-938C-8415514515FD}" type="presParOf" srcId="{71C09DC8-48B3-4792-B69D-EF2842F1718C}" destId="{4E132D87-B330-48AC-A404-A27B369C442E}" srcOrd="8"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481A98-611C-4AE0-82AF-E5DC97148B23}">
      <dsp:nvSpPr>
        <dsp:cNvPr id="0" name=""/>
        <dsp:cNvSpPr/>
      </dsp:nvSpPr>
      <dsp:spPr>
        <a:xfrm>
          <a:off x="0" y="1224121"/>
          <a:ext cx="862012" cy="5172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Emergency call received</a:t>
          </a:r>
        </a:p>
      </dsp:txBody>
      <dsp:txXfrm>
        <a:off x="15148" y="1239269"/>
        <a:ext cx="831716" cy="486911"/>
      </dsp:txXfrm>
    </dsp:sp>
    <dsp:sp modelId="{10259C77-31FA-4E94-A5A1-8291A4C69300}">
      <dsp:nvSpPr>
        <dsp:cNvPr id="0" name=""/>
        <dsp:cNvSpPr/>
      </dsp:nvSpPr>
      <dsp:spPr>
        <a:xfrm>
          <a:off x="948213" y="1375835"/>
          <a:ext cx="182746" cy="2137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948213" y="1418591"/>
        <a:ext cx="127922" cy="128267"/>
      </dsp:txXfrm>
    </dsp:sp>
    <dsp:sp modelId="{1228B145-77E1-4DBD-931B-14590CA7024E}">
      <dsp:nvSpPr>
        <dsp:cNvPr id="0" name=""/>
        <dsp:cNvSpPr/>
      </dsp:nvSpPr>
      <dsp:spPr>
        <a:xfrm>
          <a:off x="1206817" y="1224121"/>
          <a:ext cx="862012" cy="5172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Button turned on </a:t>
          </a:r>
        </a:p>
      </dsp:txBody>
      <dsp:txXfrm>
        <a:off x="1221965" y="1239269"/>
        <a:ext cx="831716" cy="486911"/>
      </dsp:txXfrm>
    </dsp:sp>
    <dsp:sp modelId="{DA75F420-4D5B-4DF4-9109-1F26C9E752EC}">
      <dsp:nvSpPr>
        <dsp:cNvPr id="0" name=""/>
        <dsp:cNvSpPr/>
      </dsp:nvSpPr>
      <dsp:spPr>
        <a:xfrm>
          <a:off x="2155031" y="1375835"/>
          <a:ext cx="182746" cy="2137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155031" y="1418591"/>
        <a:ext cx="127922" cy="128267"/>
      </dsp:txXfrm>
    </dsp:sp>
    <dsp:sp modelId="{757D00A6-B78F-406F-A891-8799303547BE}">
      <dsp:nvSpPr>
        <dsp:cNvPr id="0" name=""/>
        <dsp:cNvSpPr/>
      </dsp:nvSpPr>
      <dsp:spPr>
        <a:xfrm>
          <a:off x="2413635" y="1224121"/>
          <a:ext cx="862012" cy="5172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Signal recieved by microcontroller</a:t>
          </a:r>
        </a:p>
      </dsp:txBody>
      <dsp:txXfrm>
        <a:off x="2428783" y="1239269"/>
        <a:ext cx="831716" cy="486911"/>
      </dsp:txXfrm>
    </dsp:sp>
    <dsp:sp modelId="{62FC9B31-8555-431B-9584-AE2889D6810F}">
      <dsp:nvSpPr>
        <dsp:cNvPr id="0" name=""/>
        <dsp:cNvSpPr/>
      </dsp:nvSpPr>
      <dsp:spPr>
        <a:xfrm rot="19959">
          <a:off x="3627139" y="1382541"/>
          <a:ext cx="745189" cy="2137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3627140" y="1425111"/>
        <a:ext cx="681055" cy="128267"/>
      </dsp:txXfrm>
    </dsp:sp>
    <dsp:sp modelId="{3697CE80-1E67-41BE-86F0-98F90A9715B3}">
      <dsp:nvSpPr>
        <dsp:cNvPr id="0" name=""/>
        <dsp:cNvSpPr/>
      </dsp:nvSpPr>
      <dsp:spPr>
        <a:xfrm>
          <a:off x="4681641" y="1237289"/>
          <a:ext cx="862012" cy="5172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GPS</a:t>
          </a:r>
          <a:r>
            <a:rPr lang="en-IN" sz="800" kern="1200" baseline="0"/>
            <a:t> module started</a:t>
          </a:r>
          <a:endParaRPr lang="en-IN" sz="800" kern="1200"/>
        </a:p>
      </dsp:txBody>
      <dsp:txXfrm>
        <a:off x="4696789" y="1252437"/>
        <a:ext cx="831716" cy="486911"/>
      </dsp:txXfrm>
    </dsp:sp>
    <dsp:sp modelId="{266BAD12-6DAB-42F1-A31E-F3CBDE42BDAF}">
      <dsp:nvSpPr>
        <dsp:cNvPr id="0" name=""/>
        <dsp:cNvSpPr/>
      </dsp:nvSpPr>
      <dsp:spPr>
        <a:xfrm rot="5419320">
          <a:off x="4964091" y="1930393"/>
          <a:ext cx="291026" cy="2137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10800000">
        <a:off x="4996338" y="1941083"/>
        <a:ext cx="226892" cy="128267"/>
      </dsp:txXfrm>
    </dsp:sp>
    <dsp:sp modelId="{933CCB3D-5AA6-42D7-A069-E8FAF925F9CE}">
      <dsp:nvSpPr>
        <dsp:cNvPr id="0" name=""/>
        <dsp:cNvSpPr/>
      </dsp:nvSpPr>
      <dsp:spPr>
        <a:xfrm>
          <a:off x="4675648" y="2303595"/>
          <a:ext cx="862012" cy="5172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Co-rodinates Derived</a:t>
          </a:r>
        </a:p>
      </dsp:txBody>
      <dsp:txXfrm>
        <a:off x="4690796" y="2318743"/>
        <a:ext cx="831716" cy="486911"/>
      </dsp:txXfrm>
    </dsp:sp>
    <dsp:sp modelId="{A61A9554-DDDA-4167-9EC5-6481ADCEEBF6}">
      <dsp:nvSpPr>
        <dsp:cNvPr id="0" name=""/>
        <dsp:cNvSpPr/>
      </dsp:nvSpPr>
      <dsp:spPr>
        <a:xfrm rot="10783290">
          <a:off x="4381095" y="2458349"/>
          <a:ext cx="200146" cy="2137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10800000">
        <a:off x="4441139" y="2500959"/>
        <a:ext cx="140102" cy="128267"/>
      </dsp:txXfrm>
    </dsp:sp>
    <dsp:sp modelId="{1DE0626C-0575-435B-ADCC-554BB824A293}">
      <dsp:nvSpPr>
        <dsp:cNvPr id="0" name=""/>
        <dsp:cNvSpPr/>
      </dsp:nvSpPr>
      <dsp:spPr>
        <a:xfrm>
          <a:off x="3436005" y="2309620"/>
          <a:ext cx="862012" cy="5172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Co-ordinates transmitted</a:t>
          </a:r>
        </a:p>
      </dsp:txBody>
      <dsp:txXfrm>
        <a:off x="3451153" y="2324768"/>
        <a:ext cx="831716" cy="4869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2636EB-52D5-4F13-AD7F-014E24B98FDA}">
      <dsp:nvSpPr>
        <dsp:cNvPr id="0" name=""/>
        <dsp:cNvSpPr/>
      </dsp:nvSpPr>
      <dsp:spPr>
        <a:xfrm>
          <a:off x="4879" y="1150804"/>
          <a:ext cx="938105" cy="11845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Signal recieved by the receiver</a:t>
          </a:r>
        </a:p>
      </dsp:txBody>
      <dsp:txXfrm>
        <a:off x="32355" y="1178280"/>
        <a:ext cx="883153" cy="1129589"/>
      </dsp:txXfrm>
    </dsp:sp>
    <dsp:sp modelId="{69FB340F-9135-4178-A09B-F22164B5470A}">
      <dsp:nvSpPr>
        <dsp:cNvPr id="0" name=""/>
        <dsp:cNvSpPr/>
      </dsp:nvSpPr>
      <dsp:spPr>
        <a:xfrm>
          <a:off x="1036795" y="1626749"/>
          <a:ext cx="198878" cy="2326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1036795" y="1673279"/>
        <a:ext cx="139215" cy="139590"/>
      </dsp:txXfrm>
    </dsp:sp>
    <dsp:sp modelId="{0F1380F1-EFE8-424C-AF19-572CAE31A55A}">
      <dsp:nvSpPr>
        <dsp:cNvPr id="0" name=""/>
        <dsp:cNvSpPr/>
      </dsp:nvSpPr>
      <dsp:spPr>
        <a:xfrm>
          <a:off x="1318227" y="1150804"/>
          <a:ext cx="1194799" cy="11845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Co-ordinates of the vehicle determined and sent to microcontroller</a:t>
          </a:r>
        </a:p>
      </dsp:txBody>
      <dsp:txXfrm>
        <a:off x="1352921" y="1185498"/>
        <a:ext cx="1125411" cy="1115153"/>
      </dsp:txXfrm>
    </dsp:sp>
    <dsp:sp modelId="{2EDEB8D6-C886-4D69-A08F-DE36D6BD7D7E}">
      <dsp:nvSpPr>
        <dsp:cNvPr id="0" name=""/>
        <dsp:cNvSpPr/>
      </dsp:nvSpPr>
      <dsp:spPr>
        <a:xfrm>
          <a:off x="2606837" y="1626749"/>
          <a:ext cx="198878" cy="2326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606837" y="1673279"/>
        <a:ext cx="139215" cy="139590"/>
      </dsp:txXfrm>
    </dsp:sp>
    <dsp:sp modelId="{627EC085-1889-4935-88A9-722E7E1A87D7}">
      <dsp:nvSpPr>
        <dsp:cNvPr id="0" name=""/>
        <dsp:cNvSpPr/>
      </dsp:nvSpPr>
      <dsp:spPr>
        <a:xfrm>
          <a:off x="2888269" y="1150804"/>
          <a:ext cx="938105" cy="11845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Microcontroller used the direction determining algorithm to derive the approaching direction of vehicle</a:t>
          </a:r>
        </a:p>
      </dsp:txBody>
      <dsp:txXfrm>
        <a:off x="2915745" y="1178280"/>
        <a:ext cx="883153" cy="1129589"/>
      </dsp:txXfrm>
    </dsp:sp>
    <dsp:sp modelId="{3BED2C58-8D33-4CC0-B270-14D2EE93D065}">
      <dsp:nvSpPr>
        <dsp:cNvPr id="0" name=""/>
        <dsp:cNvSpPr/>
      </dsp:nvSpPr>
      <dsp:spPr>
        <a:xfrm>
          <a:off x="3920185" y="1626749"/>
          <a:ext cx="198878" cy="2326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920185" y="1673279"/>
        <a:ext cx="139215" cy="139590"/>
      </dsp:txXfrm>
    </dsp:sp>
    <dsp:sp modelId="{B702BAC8-4EF3-4923-88B6-6527D8C4ED94}">
      <dsp:nvSpPr>
        <dsp:cNvPr id="0" name=""/>
        <dsp:cNvSpPr/>
      </dsp:nvSpPr>
      <dsp:spPr>
        <a:xfrm>
          <a:off x="4201616" y="1150804"/>
          <a:ext cx="938105" cy="11845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The</a:t>
          </a:r>
          <a:r>
            <a:rPr lang="en-IN" sz="900" kern="1200" baseline="0"/>
            <a:t> traffic signal changed according and indicating signal activated</a:t>
          </a:r>
          <a:endParaRPr lang="en-IN" sz="900" kern="1200"/>
        </a:p>
      </dsp:txBody>
      <dsp:txXfrm>
        <a:off x="4229092" y="1178280"/>
        <a:ext cx="883153" cy="1129589"/>
      </dsp:txXfrm>
    </dsp:sp>
    <dsp:sp modelId="{F08DCD28-DCF5-46C0-9B79-3A0E95A8B206}">
      <dsp:nvSpPr>
        <dsp:cNvPr id="0" name=""/>
        <dsp:cNvSpPr/>
      </dsp:nvSpPr>
      <dsp:spPr>
        <a:xfrm>
          <a:off x="5233532" y="1626749"/>
          <a:ext cx="198878" cy="2326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5233532" y="1673279"/>
        <a:ext cx="139215" cy="139590"/>
      </dsp:txXfrm>
    </dsp:sp>
    <dsp:sp modelId="{4E132D87-B330-48AC-A404-A27B369C442E}">
      <dsp:nvSpPr>
        <dsp:cNvPr id="0" name=""/>
        <dsp:cNvSpPr/>
      </dsp:nvSpPr>
      <dsp:spPr>
        <a:xfrm>
          <a:off x="5514964" y="1150804"/>
          <a:ext cx="938105" cy="11845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made</a:t>
          </a:r>
          <a:r>
            <a:rPr lang="en-IN" sz="900" kern="1200" baseline="0"/>
            <a:t> traffic free for the emergency vehicle</a:t>
          </a:r>
          <a:endParaRPr lang="en-IN" sz="900" kern="1200"/>
        </a:p>
      </dsp:txBody>
      <dsp:txXfrm>
        <a:off x="5542440" y="1178280"/>
        <a:ext cx="883153" cy="112958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5B4B4-87F2-4EF9-88D1-228FD170E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778</TotalTime>
  <Pages>13</Pages>
  <Words>1813</Words>
  <Characters>10339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Manit Vig</dc:creator>
  <cp:keywords/>
  <dc:description/>
  <cp:lastModifiedBy>manit vig</cp:lastModifiedBy>
  <cp:revision>7</cp:revision>
  <dcterms:created xsi:type="dcterms:W3CDTF">2019-03-23T09:40:00Z</dcterms:created>
  <dcterms:modified xsi:type="dcterms:W3CDTF">2019-03-25T07:59:00Z</dcterms:modified>
</cp:coreProperties>
</file>